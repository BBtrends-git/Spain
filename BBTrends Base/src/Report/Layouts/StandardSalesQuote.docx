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7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399"/>
      </w:tblGrid>
      <w:tr w:rsidR="005C273C" w:rsidRPr="00245B0E" w14:paraId="3BDE717F" w14:textId="77777777" w:rsidTr="00E3224C">
        <w:tc>
          <w:tcPr>
            <w:tcW w:w="2461" w:type="pct"/>
          </w:tcPr>
          <w:p w14:paraId="191557E1" w14:textId="58AC40D9" w:rsidR="005C273C" w:rsidRPr="00245B0E" w:rsidRDefault="005C273C" w:rsidP="00DB757F">
            <w:pPr>
              <w:pStyle w:val="Sinespaciado"/>
            </w:pPr>
          </w:p>
        </w:tc>
        <w:tc>
          <w:tcPr>
            <w:tcW w:w="2539" w:type="pct"/>
          </w:tcPr>
          <w:p w14:paraId="62D90D41" w14:textId="6340A530" w:rsidR="005C273C" w:rsidRPr="00F20579" w:rsidRDefault="00BA73E0" w:rsidP="00F20579">
            <w:pPr>
              <w:pStyle w:val="Sinespaciado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506CA06ED9FA43E694EDF95E0E126826"/>
                </w:placeholder>
                <w:dataBinding w:prefixMappings="xmlns:ns0='urn:microsoft-dynamics-nav/reports/Standard_Sales_Quote/1304/'" w:xpath="/ns0:NavWordReportXmlPart[1]/ns0:Header[1]/ns0:CustomerAddress1[1]" w:storeItemID="{F9C78603-DC11-4F92-ABE6-1964D69B0DA0}"/>
                <w:text/>
              </w:sdtPr>
              <w:sdtEndPr/>
              <w:sdtContent>
                <w:r w:rsidR="00F20579" w:rsidRPr="00F20579">
                  <w:rPr>
                    <w:b/>
                    <w:bCs/>
                  </w:rPr>
                  <w:t>CustomerAddress1</w:t>
                </w:r>
              </w:sdtContent>
            </w:sdt>
          </w:p>
        </w:tc>
      </w:tr>
      <w:tr w:rsidR="005C273C" w:rsidRPr="00245B0E" w14:paraId="1E71974A" w14:textId="77777777" w:rsidTr="00E3224C">
        <w:tc>
          <w:tcPr>
            <w:tcW w:w="2461" w:type="pct"/>
          </w:tcPr>
          <w:p w14:paraId="5FB4EAC7" w14:textId="01989AD5" w:rsidR="005C273C" w:rsidRPr="00245B0E" w:rsidRDefault="005C273C" w:rsidP="00DB757F">
            <w:pPr>
              <w:pStyle w:val="Sinespaciado"/>
            </w:pPr>
          </w:p>
        </w:tc>
        <w:tc>
          <w:tcPr>
            <w:tcW w:w="2539" w:type="pct"/>
          </w:tcPr>
          <w:p w14:paraId="3A9FC5BC" w14:textId="56788FA8" w:rsidR="005C273C" w:rsidRPr="00245B0E" w:rsidRDefault="00BA73E0" w:rsidP="00F20579">
            <w:pPr>
              <w:pStyle w:val="Sinespaciado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00B8CCBBF4B2478B959B49908477B5B0"/>
                </w:placeholder>
                <w:dataBinding w:prefixMappings="xmlns:ns0='urn:microsoft-dynamics-nav/reports/Standard_Sales_Quote/1304/'" w:xpath="/ns0:NavWordReportXmlPart[1]/ns0:Header[1]/ns0:CustomerAddress2[1]" w:storeItemID="{F9C78603-DC11-4F92-ABE6-1964D69B0DA0}"/>
                <w:text/>
              </w:sdtPr>
              <w:sdtEndPr/>
              <w:sdtContent>
                <w:r w:rsidR="00F20579" w:rsidRPr="00245B0E">
                  <w:t>CustomerAddress2</w:t>
                </w:r>
              </w:sdtContent>
            </w:sdt>
          </w:p>
        </w:tc>
      </w:tr>
      <w:tr w:rsidR="00F20579" w:rsidRPr="00245B0E" w14:paraId="68EA27B0" w14:textId="77777777" w:rsidTr="00E3224C">
        <w:tc>
          <w:tcPr>
            <w:tcW w:w="2461" w:type="pct"/>
          </w:tcPr>
          <w:p w14:paraId="06C5AB22" w14:textId="4CA65477" w:rsidR="00F20579" w:rsidRPr="00245B0E" w:rsidRDefault="00F20579" w:rsidP="00F20579">
            <w:pPr>
              <w:pStyle w:val="Sinespaciado"/>
            </w:pPr>
          </w:p>
        </w:tc>
        <w:tc>
          <w:tcPr>
            <w:tcW w:w="2539" w:type="pct"/>
          </w:tcPr>
          <w:p w14:paraId="6842E222" w14:textId="02EC7DE4" w:rsidR="00F20579" w:rsidRPr="00245B0E" w:rsidRDefault="00BA73E0" w:rsidP="00F20579">
            <w:pPr>
              <w:pStyle w:val="Sinespaciado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0EA0E3EA4BBA4DCAA54228D939C32C73"/>
                </w:placeholder>
                <w:dataBinding w:prefixMappings="xmlns:ns0='urn:microsoft-dynamics-nav/reports/Standard_Sales_Quote/1304/'" w:xpath="/ns0:NavWordReportXmlPart[1]/ns0:Header[1]/ns0:CustomerAddress3[1]" w:storeItemID="{F9C78603-DC11-4F92-ABE6-1964D69B0DA0}"/>
                <w:text/>
              </w:sdtPr>
              <w:sdtEndPr/>
              <w:sdtContent>
                <w:r w:rsidR="00F20579" w:rsidRPr="00245B0E">
                  <w:t>CustomerAddress3</w:t>
                </w:r>
              </w:sdtContent>
            </w:sdt>
          </w:p>
        </w:tc>
      </w:tr>
      <w:tr w:rsidR="00F20579" w:rsidRPr="00245B0E" w14:paraId="4F0FBAF9" w14:textId="77777777" w:rsidTr="00E3224C">
        <w:tc>
          <w:tcPr>
            <w:tcW w:w="2461" w:type="pct"/>
          </w:tcPr>
          <w:p w14:paraId="7A017602" w14:textId="11855D62" w:rsidR="00F20579" w:rsidRPr="00245B0E" w:rsidRDefault="00F20579" w:rsidP="00F20579">
            <w:pPr>
              <w:pStyle w:val="Sinespaciado"/>
            </w:pPr>
          </w:p>
        </w:tc>
        <w:tc>
          <w:tcPr>
            <w:tcW w:w="2539" w:type="pct"/>
          </w:tcPr>
          <w:p w14:paraId="25191A39" w14:textId="02DF2EA4" w:rsidR="00F20579" w:rsidRPr="00245B0E" w:rsidRDefault="00BA73E0" w:rsidP="00F20579">
            <w:pPr>
              <w:pStyle w:val="Sinespaciado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D9B9AF60B3EB48288D046F7DFF67D4A6"/>
                </w:placeholder>
                <w:dataBinding w:prefixMappings="xmlns:ns0='urn:microsoft-dynamics-nav/reports/Standard_Sales_Quote/1304/'" w:xpath="/ns0:NavWordReportXmlPart[1]/ns0:Header[1]/ns0:CustomerAddress4[1]" w:storeItemID="{F9C78603-DC11-4F92-ABE6-1964D69B0DA0}"/>
                <w:text/>
              </w:sdtPr>
              <w:sdtEndPr/>
              <w:sdtContent>
                <w:r w:rsidR="00F20579" w:rsidRPr="00245B0E">
                  <w:t>CustomerAddress4</w:t>
                </w:r>
              </w:sdtContent>
            </w:sdt>
          </w:p>
        </w:tc>
      </w:tr>
      <w:tr w:rsidR="00F20579" w:rsidRPr="00245B0E" w14:paraId="68CA81B7" w14:textId="77777777" w:rsidTr="00E3224C">
        <w:tc>
          <w:tcPr>
            <w:tcW w:w="2461" w:type="pct"/>
          </w:tcPr>
          <w:p w14:paraId="2984BA20" w14:textId="13D0F6EC" w:rsidR="00F20579" w:rsidRPr="00245B0E" w:rsidRDefault="00F20579" w:rsidP="00F20579">
            <w:pPr>
              <w:pStyle w:val="Sinespaciado"/>
            </w:pPr>
          </w:p>
        </w:tc>
        <w:tc>
          <w:tcPr>
            <w:tcW w:w="2539" w:type="pct"/>
          </w:tcPr>
          <w:p w14:paraId="63E52508" w14:textId="19164940" w:rsidR="00F20579" w:rsidRPr="00245B0E" w:rsidRDefault="00BA73E0" w:rsidP="00F20579">
            <w:pPr>
              <w:pStyle w:val="Sinespaciado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5FA0DF1CB82247948848EB47E8CC6C28"/>
                </w:placeholder>
                <w:dataBinding w:prefixMappings="xmlns:ns0='urn:microsoft-dynamics-nav/reports/Standard_Sales_Quote/1304/'" w:xpath="/ns0:NavWordReportXmlPart[1]/ns0:Header[1]/ns0:CustomerAddress5[1]" w:storeItemID="{F9C78603-DC11-4F92-ABE6-1964D69B0DA0}"/>
                <w:text/>
              </w:sdtPr>
              <w:sdtEndPr/>
              <w:sdtContent>
                <w:r w:rsidR="00F20579" w:rsidRPr="00245B0E">
                  <w:t>CustomerAddress5</w:t>
                </w:r>
              </w:sdtContent>
            </w:sdt>
          </w:p>
        </w:tc>
      </w:tr>
      <w:tr w:rsidR="00F20579" w:rsidRPr="00245B0E" w14:paraId="5B988313" w14:textId="77777777" w:rsidTr="00E3224C">
        <w:tc>
          <w:tcPr>
            <w:tcW w:w="2461" w:type="pct"/>
          </w:tcPr>
          <w:p w14:paraId="3BDF3334" w14:textId="7EC688AC" w:rsidR="00F20579" w:rsidRPr="00245B0E" w:rsidRDefault="00F20579" w:rsidP="00F20579">
            <w:pPr>
              <w:pStyle w:val="Sinespaciado"/>
            </w:pPr>
          </w:p>
        </w:tc>
        <w:tc>
          <w:tcPr>
            <w:tcW w:w="2539" w:type="pct"/>
          </w:tcPr>
          <w:p w14:paraId="7CBC370A" w14:textId="638CBD1B" w:rsidR="00F20579" w:rsidRPr="00245B0E" w:rsidRDefault="00BA73E0" w:rsidP="00F20579">
            <w:pPr>
              <w:pStyle w:val="Sinespaciado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167F987E826743138A8D5BBF786279D4"/>
                </w:placeholder>
                <w:dataBinding w:prefixMappings="xmlns:ns0='urn:microsoft-dynamics-nav/reports/Standard_Sales_Quote/1304/'" w:xpath="/ns0:NavWordReportXmlPart[1]/ns0:Header[1]/ns0:CustomerAddress6[1]" w:storeItemID="{F9C78603-DC11-4F92-ABE6-1964D69B0DA0}"/>
                <w:text/>
              </w:sdtPr>
              <w:sdtEndPr/>
              <w:sdtContent>
                <w:r w:rsidR="00F20579" w:rsidRPr="00245B0E">
                  <w:t>CustomerAddress6</w:t>
                </w:r>
              </w:sdtContent>
            </w:sdt>
          </w:p>
        </w:tc>
      </w:tr>
      <w:tr w:rsidR="00F20579" w:rsidRPr="00245B0E" w14:paraId="5F91B1F9" w14:textId="77777777" w:rsidTr="00E3224C">
        <w:tc>
          <w:tcPr>
            <w:tcW w:w="2461" w:type="pct"/>
          </w:tcPr>
          <w:p w14:paraId="04E96744" w14:textId="2893BA93" w:rsidR="00F20579" w:rsidRPr="00245B0E" w:rsidRDefault="00F20579" w:rsidP="00F20579">
            <w:pPr>
              <w:pStyle w:val="Sinespaciado"/>
            </w:pPr>
          </w:p>
        </w:tc>
        <w:tc>
          <w:tcPr>
            <w:tcW w:w="2539" w:type="pct"/>
          </w:tcPr>
          <w:p w14:paraId="092B5CBF" w14:textId="75590E2F" w:rsidR="00F20579" w:rsidRPr="00245B0E" w:rsidRDefault="00BA73E0" w:rsidP="00F20579">
            <w:pPr>
              <w:pStyle w:val="Sinespaciado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BF4EF4F1BD7F49648492C8A14F966F3F"/>
                </w:placeholder>
                <w:dataBinding w:prefixMappings="xmlns:ns0='urn:microsoft-dynamics-nav/reports/Standard_Sales_Quote/1304/'" w:xpath="/ns0:NavWordReportXmlPart[1]/ns0:Header[1]/ns0:CustomerAddress7[1]" w:storeItemID="{F9C78603-DC11-4F92-ABE6-1964D69B0DA0}"/>
                <w:text/>
              </w:sdtPr>
              <w:sdtEndPr/>
              <w:sdtContent>
                <w:r w:rsidR="00F20579" w:rsidRPr="00245B0E">
                  <w:rPr>
                    <w:lang w:val="da-DK"/>
                  </w:rPr>
                  <w:t>CustomerAddress7</w:t>
                </w:r>
              </w:sdtContent>
            </w:sdt>
          </w:p>
        </w:tc>
      </w:tr>
      <w:tr w:rsidR="00F20579" w:rsidRPr="00245B0E" w14:paraId="0603BB1F" w14:textId="77777777" w:rsidTr="00E3224C">
        <w:tc>
          <w:tcPr>
            <w:tcW w:w="2461" w:type="pct"/>
          </w:tcPr>
          <w:p w14:paraId="73658C33" w14:textId="0C99D074" w:rsidR="00F20579" w:rsidRPr="00245B0E" w:rsidRDefault="00F20579" w:rsidP="00F20579">
            <w:pPr>
              <w:pStyle w:val="Sinespaciado"/>
            </w:pPr>
          </w:p>
        </w:tc>
        <w:tc>
          <w:tcPr>
            <w:tcW w:w="2539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ACA66CD7066C407D951E81F001C03B0B"/>
              </w:placeholder>
              <w:dataBinding w:prefixMappings="xmlns:ns0='urn:microsoft-dynamics-nav/reports/Standard_Sales_Quote/1304/'" w:xpath="/ns0:NavWordReportXmlPart[1]/ns0:Header[1]/ns0:CustomerAddress8[1]" w:storeItemID="{F9C78603-DC11-4F92-ABE6-1964D69B0DA0}"/>
              <w:text/>
            </w:sdtPr>
            <w:sdtEndPr/>
            <w:sdtContent>
              <w:p w14:paraId="19C06C34" w14:textId="5D71BEA3" w:rsidR="00F20579" w:rsidRPr="00245B0E" w:rsidRDefault="00F20579" w:rsidP="00F20579">
                <w:pPr>
                  <w:pStyle w:val="Sinespaciado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</w:tr>
    </w:tbl>
    <w:p w14:paraId="582E3887" w14:textId="77777777" w:rsidR="005C273C" w:rsidRDefault="005C273C" w:rsidP="005C273C">
      <w:pPr>
        <w:pStyle w:val="Sinespaciado"/>
      </w:pPr>
    </w:p>
    <w:tbl>
      <w:tblPr>
        <w:tblStyle w:val="Tablaconcuadrcula1"/>
        <w:tblW w:w="5079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126"/>
        <w:gridCol w:w="2692"/>
        <w:gridCol w:w="1844"/>
        <w:gridCol w:w="1846"/>
        <w:gridCol w:w="2124"/>
      </w:tblGrid>
      <w:tr w:rsidR="00CC0B19" w:rsidRPr="00CC0B19" w14:paraId="27469DD8" w14:textId="77777777" w:rsidTr="00367B00">
        <w:sdt>
          <w:sdtPr>
            <w:rPr>
              <w:b/>
              <w:sz w:val="18"/>
              <w:szCs w:val="16"/>
            </w:rPr>
            <w:alias w:val="#Nav: /Header/YourReference_Lbl"/>
            <w:tag w:val="#Nav: Standard_Sales_Quote/1304"/>
            <w:id w:val="-831443871"/>
            <w:placeholder>
              <w:docPart w:val="6090FF54E6124D4B969823A6CBCD7FD9"/>
            </w:placeholder>
            <w:dataBinding w:prefixMappings="xmlns:ns0='urn:microsoft-dynamics-nav/reports/Standard_Sales_Quote/1304/'" w:xpath="/ns0:NavWordReportXmlPart[1]/ns0:Header[1]/ns0:YourReference_Lbl[1]" w:storeItemID="{F9C78603-DC11-4F92-ABE6-1964D69B0DA0}"/>
            <w:text/>
          </w:sdtPr>
          <w:sdtEndPr/>
          <w:sdtContent>
            <w:tc>
              <w:tcPr>
                <w:tcW w:w="1000" w:type="pct"/>
                <w:hideMark/>
              </w:tcPr>
              <w:p w14:paraId="0F56AB74" w14:textId="77777777" w:rsidR="00CC0B19" w:rsidRPr="00CC0B19" w:rsidRDefault="00CC0B19" w:rsidP="00CC0B19">
                <w:pPr>
                  <w:spacing w:after="0" w:line="200" w:lineRule="exact"/>
                  <w:outlineLvl w:val="0"/>
                  <w:rPr>
                    <w:b/>
                    <w:sz w:val="18"/>
                    <w:szCs w:val="16"/>
                  </w:rPr>
                </w:pPr>
                <w:proofErr w:type="spellStart"/>
                <w:r w:rsidRPr="00CC0B19">
                  <w:rPr>
                    <w:b/>
                    <w:sz w:val="18"/>
                    <w:szCs w:val="16"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6"/>
            </w:rPr>
            <w:alias w:val="#Nav: /Header/QuoteValidToDate_Lbl"/>
            <w:tag w:val="#Nav: Standard_Sales_Quote/1304"/>
            <w:id w:val="-808785300"/>
            <w:placeholder>
              <w:docPart w:val="B7A0855F181147DD951E039E4F490435"/>
            </w:placeholder>
            <w:dataBinding w:prefixMappings="xmlns:ns0='urn:microsoft-dynamics-nav/reports/Standard_Sales_Quote/1304/'" w:xpath="/ns0:NavWordReportXmlPart[1]/ns0:Header[1]/ns0:QuoteValidToDate_Lbl[1]" w:storeItemID="{F9C78603-DC11-4F92-ABE6-1964D69B0DA0}"/>
            <w:text/>
          </w:sdtPr>
          <w:sdtEndPr/>
          <w:sdtContent>
            <w:tc>
              <w:tcPr>
                <w:tcW w:w="1266" w:type="pct"/>
                <w:hideMark/>
              </w:tcPr>
              <w:p w14:paraId="0AFC488D" w14:textId="77777777" w:rsidR="00CC0B19" w:rsidRPr="00CC0B19" w:rsidRDefault="00CC0B19" w:rsidP="00CC0B19">
                <w:pPr>
                  <w:spacing w:after="0" w:line="200" w:lineRule="exact"/>
                  <w:outlineLvl w:val="0"/>
                  <w:rPr>
                    <w:b/>
                    <w:sz w:val="18"/>
                    <w:szCs w:val="16"/>
                  </w:rPr>
                </w:pPr>
                <w:proofErr w:type="spellStart"/>
                <w:r w:rsidRPr="00CC0B19">
                  <w:rPr>
                    <w:b/>
                    <w:sz w:val="18"/>
                    <w:szCs w:val="16"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6"/>
            </w:rPr>
            <w:alias w:val="#Nav: /Header/SalesPerson_Lbl"/>
            <w:tag w:val="#Nav: Standard_Sales_Quote/1304"/>
            <w:id w:val="-1632249085"/>
            <w:placeholder>
              <w:docPart w:val="6090FF54E6124D4B969823A6CBCD7FD9"/>
            </w:placeholder>
            <w:dataBinding w:prefixMappings="xmlns:ns0='urn:microsoft-dynamics-nav/reports/Standard_Sales_Quote/1304/'" w:xpath="/ns0:NavWordReportXmlPart[1]/ns0:Header[1]/ns0:SalesPerson_Lbl[1]" w:storeItemID="{F9C78603-DC11-4F92-ABE6-1964D69B0DA0}"/>
            <w:text/>
          </w:sdtPr>
          <w:sdtEndPr/>
          <w:sdtContent>
            <w:tc>
              <w:tcPr>
                <w:tcW w:w="867" w:type="pct"/>
                <w:hideMark/>
              </w:tcPr>
              <w:p w14:paraId="0B7800AC" w14:textId="77777777" w:rsidR="00CC0B19" w:rsidRPr="00CC0B19" w:rsidRDefault="00CC0B19" w:rsidP="00CC0B19">
                <w:pPr>
                  <w:spacing w:after="0" w:line="200" w:lineRule="exact"/>
                  <w:outlineLvl w:val="0"/>
                  <w:rPr>
                    <w:b/>
                    <w:sz w:val="18"/>
                    <w:szCs w:val="16"/>
                  </w:rPr>
                </w:pPr>
                <w:proofErr w:type="spellStart"/>
                <w:r w:rsidRPr="00CC0B19">
                  <w:rPr>
                    <w:b/>
                    <w:sz w:val="18"/>
                    <w:szCs w:val="16"/>
                  </w:rPr>
                  <w:t>SalesPerson_Lbl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6"/>
            </w:rPr>
            <w:alias w:val="#Nav: /Header/PaymentTermsDescription_Lbl"/>
            <w:tag w:val="#Nav: Standard_Sales_Quote/1304"/>
            <w:id w:val="2127490688"/>
            <w:placeholder>
              <w:docPart w:val="C49B39976ABD4AEBB37F60924DB0701F"/>
            </w:placeholder>
            <w:dataBinding w:prefixMappings="xmlns:ns0='urn:microsoft-dynamics-nav/reports/Standard_Sales_Quote/1304/'" w:xpath="/ns0:NavWordReportXmlPart[1]/ns0:Header[1]/ns0:PaymentTermsDescription_Lbl[1]" w:storeItemID="{F9C78603-DC11-4F92-ABE6-1964D69B0DA0}"/>
            <w:text/>
          </w:sdtPr>
          <w:sdtEndPr/>
          <w:sdtContent>
            <w:tc>
              <w:tcPr>
                <w:tcW w:w="868" w:type="pct"/>
                <w:hideMark/>
              </w:tcPr>
              <w:p w14:paraId="15BE89D9" w14:textId="77777777" w:rsidR="00CC0B19" w:rsidRPr="00CC0B19" w:rsidRDefault="00CC0B19" w:rsidP="00CC0B19">
                <w:pPr>
                  <w:spacing w:after="0" w:line="200" w:lineRule="exact"/>
                  <w:outlineLvl w:val="0"/>
                  <w:rPr>
                    <w:b/>
                    <w:sz w:val="18"/>
                    <w:szCs w:val="16"/>
                  </w:rPr>
                </w:pPr>
                <w:proofErr w:type="spellStart"/>
                <w:r w:rsidRPr="00CC0B19">
                  <w:rPr>
                    <w:b/>
                    <w:sz w:val="18"/>
                    <w:szCs w:val="16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6"/>
            </w:rPr>
            <w:alias w:val="#Nav: /Header/ShipmentMethodDescription_Lbl"/>
            <w:tag w:val="#Nav: Standard_Sales_Quote/1304"/>
            <w:id w:val="517733341"/>
            <w:placeholder>
              <w:docPart w:val="309FA145423549D09DBA9D40DFB77B54"/>
            </w:placeholder>
            <w:dataBinding w:prefixMappings="xmlns:ns0='urn:microsoft-dynamics-nav/reports/Standard_Sales_Quote/1304/'" w:xpath="/ns0:NavWordReportXmlPart[1]/ns0:Header[1]/ns0:ShipmentMethodDescription_Lbl[1]" w:storeItemID="{F9C78603-DC11-4F92-ABE6-1964D69B0DA0}"/>
            <w:text/>
          </w:sdtPr>
          <w:sdtEndPr/>
          <w:sdtContent>
            <w:tc>
              <w:tcPr>
                <w:tcW w:w="999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  <w:hideMark/>
              </w:tcPr>
              <w:p w14:paraId="49BB089F" w14:textId="77777777" w:rsidR="00CC0B19" w:rsidRPr="00CC0B19" w:rsidRDefault="00CC0B19" w:rsidP="00CC0B19">
                <w:pPr>
                  <w:spacing w:after="0" w:line="200" w:lineRule="exact"/>
                  <w:outlineLvl w:val="0"/>
                  <w:rPr>
                    <w:b/>
                    <w:sz w:val="18"/>
                    <w:szCs w:val="16"/>
                  </w:rPr>
                </w:pPr>
                <w:proofErr w:type="spellStart"/>
                <w:r w:rsidRPr="00CC0B19">
                  <w:rPr>
                    <w:b/>
                    <w:sz w:val="18"/>
                    <w:szCs w:val="16"/>
                  </w:rPr>
                  <w:t>ShipmentMethodDescription_Lbl</w:t>
                </w:r>
                <w:proofErr w:type="spellEnd"/>
              </w:p>
            </w:tc>
          </w:sdtContent>
        </w:sdt>
      </w:tr>
      <w:tr w:rsidR="00CC0B19" w:rsidRPr="00CC0B19" w14:paraId="2F315547" w14:textId="77777777" w:rsidTr="00367B00">
        <w:tc>
          <w:tcPr>
            <w:tcW w:w="1000" w:type="pct"/>
            <w:hideMark/>
          </w:tcPr>
          <w:p w14:paraId="5B223864" w14:textId="77777777" w:rsidR="00CC0B19" w:rsidRPr="00CC0B19" w:rsidRDefault="00BA73E0" w:rsidP="00CC0B19">
            <w:sdt>
              <w:sdtPr>
                <w:alias w:val="#Nav: /Header/YourReference"/>
                <w:tag w:val="#Nav: Standard_Sales_Quote/1304"/>
                <w:id w:val="-1111364353"/>
                <w:placeholder>
                  <w:docPart w:val="F07E4BABE41A487BB18660C8D91B18A5"/>
                </w:placeholder>
                <w:dataBinding w:prefixMappings="xmlns:ns0='urn:microsoft-dynamics-nav/reports/Standard_Sales_Quote/1304/'" w:xpath="/ns0:NavWordReportXmlPart[1]/ns0:Header[1]/ns0:YourReference[1]" w:storeItemID="{F9C78603-DC11-4F92-ABE6-1964D69B0DA0}"/>
                <w:text/>
              </w:sdtPr>
              <w:sdtEndPr/>
              <w:sdtContent>
                <w:proofErr w:type="spellStart"/>
                <w:r w:rsidR="00CC0B19" w:rsidRPr="00CC0B19">
                  <w:t>YourReference</w:t>
                </w:r>
                <w:proofErr w:type="spellEnd"/>
              </w:sdtContent>
            </w:sdt>
          </w:p>
        </w:tc>
        <w:sdt>
          <w:sdtPr>
            <w:alias w:val="#Nav: /Header/QuoteValidToDate"/>
            <w:tag w:val="#Nav: Standard_Sales_Quote/1304"/>
            <w:id w:val="1413896320"/>
            <w:placeholder>
              <w:docPart w:val="B7A0855F181147DD951E039E4F490435"/>
            </w:placeholder>
            <w:dataBinding w:prefixMappings="xmlns:ns0='urn:microsoft-dynamics-nav/reports/Standard_Sales_Quote/1304/'" w:xpath="/ns0:NavWordReportXmlPart[1]/ns0:Header[1]/ns0:QuoteValidToDate[1]" w:storeItemID="{F9C78603-DC11-4F92-ABE6-1964D69B0DA0}"/>
            <w:text/>
          </w:sdtPr>
          <w:sdtEndPr/>
          <w:sdtContent>
            <w:tc>
              <w:tcPr>
                <w:tcW w:w="1266" w:type="pct"/>
                <w:hideMark/>
              </w:tcPr>
              <w:p w14:paraId="4ADA34C3" w14:textId="77777777" w:rsidR="00CC0B19" w:rsidRPr="00CC0B19" w:rsidRDefault="00CC0B19" w:rsidP="00CC0B19">
                <w:proofErr w:type="spellStart"/>
                <w:r w:rsidRPr="00CC0B19">
                  <w:t>QuoteValidToDate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Quote/1304"/>
            <w:id w:val="2052875310"/>
            <w:placeholder>
              <w:docPart w:val="9A669F38069B4833BB83B26F73EE9900"/>
            </w:placeholder>
            <w:dataBinding w:prefixMappings="xmlns:ns0='urn:microsoft-dynamics-nav/reports/Standard_Sales_Quote/1304/'" w:xpath="/ns0:NavWordReportXmlPart[1]/ns0:Header[1]/ns0:SalesPersonName[1]" w:storeItemID="{F9C78603-DC11-4F92-ABE6-1964D69B0DA0}"/>
            <w:text/>
          </w:sdtPr>
          <w:sdtEndPr/>
          <w:sdtContent>
            <w:tc>
              <w:tcPr>
                <w:tcW w:w="867" w:type="pct"/>
                <w:hideMark/>
              </w:tcPr>
              <w:p w14:paraId="3026EDEA" w14:textId="77777777" w:rsidR="00CC0B19" w:rsidRPr="00CC0B19" w:rsidRDefault="00CC0B19" w:rsidP="00CC0B19">
                <w:proofErr w:type="spellStart"/>
                <w:r w:rsidRPr="00CC0B19">
                  <w:t>SalesPersonName</w:t>
                </w:r>
                <w:proofErr w:type="spellEnd"/>
              </w:p>
            </w:tc>
          </w:sdtContent>
        </w:sdt>
        <w:sdt>
          <w:sdtPr>
            <w:alias w:val="#Nav: /Header/PaymentTermsDescription"/>
            <w:tag w:val="#Nav: Standard_Sales_Quote/1304"/>
            <w:id w:val="-1789665337"/>
            <w:placeholder>
              <w:docPart w:val="EA9497D725324A9B8DA91C6B5EE92568"/>
            </w:placeholder>
            <w:dataBinding w:prefixMappings="xmlns:ns0='urn:microsoft-dynamics-nav/reports/Standard_Sales_Quote/1304/'" w:xpath="/ns0:NavWordReportXmlPart[1]/ns0:Header[1]/ns0:PaymentTermsDescription[1]" w:storeItemID="{F9C78603-DC11-4F92-ABE6-1964D69B0DA0}"/>
            <w:text/>
          </w:sdtPr>
          <w:sdtEndPr/>
          <w:sdtContent>
            <w:tc>
              <w:tcPr>
                <w:tcW w:w="868" w:type="pct"/>
                <w:hideMark/>
              </w:tcPr>
              <w:p w14:paraId="6081F203" w14:textId="77777777" w:rsidR="00CC0B19" w:rsidRPr="00CC0B19" w:rsidRDefault="00CC0B19" w:rsidP="00CC0B19">
                <w:proofErr w:type="spellStart"/>
                <w:r w:rsidRPr="00CC0B19">
                  <w:t>PaymentTermsDescription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1017817673"/>
            <w:placeholder>
              <w:docPart w:val="D97E1B99751D44F6BF90D6C0CA22DD34"/>
            </w:placeholder>
            <w:dataBinding w:prefixMappings="xmlns:ns0='urn:microsoft-dynamics-nav/reports/Standard_Sales_Quote/1304/'" w:xpath="/ns0:NavWordReportXmlPart[1]/ns0:Header[1]/ns0:ShipmentMethodDescription[1]" w:storeItemID="{F9C78603-DC11-4F92-ABE6-1964D69B0DA0}"/>
            <w:text/>
          </w:sdtPr>
          <w:sdtEndPr/>
          <w:sdtContent>
            <w:tc>
              <w:tcPr>
                <w:tcW w:w="999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  <w:hideMark/>
              </w:tcPr>
              <w:p w14:paraId="742E4C48" w14:textId="77777777" w:rsidR="00CC0B19" w:rsidRPr="00CC0B19" w:rsidRDefault="00CC0B19" w:rsidP="00CC0B19">
                <w:pPr>
                  <w:rPr>
                    <w:lang w:val="da-DK"/>
                  </w:rPr>
                </w:pPr>
                <w:r w:rsidRPr="00CC0B19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p w14:paraId="7C6F7E7D" w14:textId="77777777" w:rsidR="00CC0B19" w:rsidRPr="000D5A6D" w:rsidRDefault="00CC0B19" w:rsidP="005C273C">
      <w:pPr>
        <w:pStyle w:val="Sinespaciado"/>
      </w:pPr>
    </w:p>
    <w:sdt>
      <w:sdtPr>
        <w:alias w:val="#Nav: /Header/WorkDescriptionLines"/>
        <w:tag w:val="#Nav: Standard_Sales_Quote/1304"/>
        <w:id w:val="733121522"/>
        <w15:dataBinding w:prefixMappings="xmlns:ns0='urn:microsoft-dynamics-nav/reports/Standard_Sales_Quote/1304/' " w:xpath="/ns0:NavWordReportXmlPart[1]/ns0:Header[1]/ns0:WorkDescriptionLines" w:storeItemID="{F9C78603-DC11-4F92-ABE6-1964D69B0DA0}"/>
        <w15:repeatingSection/>
      </w:sdtPr>
      <w:sdtEndPr/>
      <w:sdtContent>
        <w:sdt>
          <w:sdtPr>
            <w:id w:val="1812603702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Quote/1304"/>
                <w:id w:val="-1719576123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F9C78603-DC11-4F92-ABE6-1964D69B0DA0}"/>
                <w:text/>
              </w:sdtPr>
              <w:sdtEndPr/>
              <w:sdtContent>
                <w:p w14:paraId="09902321" w14:textId="77777777" w:rsidR="005C273C" w:rsidRDefault="007603CA" w:rsidP="006C5297">
                  <w:pPr>
                    <w:pStyle w:val="Sinespaciado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14:paraId="79A05DCF" w14:textId="77777777" w:rsidR="007603CA" w:rsidRPr="000D5A6D" w:rsidRDefault="007603CA" w:rsidP="00212D9D">
      <w:pPr>
        <w:pStyle w:val="Sinespaciado"/>
      </w:pPr>
    </w:p>
    <w:tbl>
      <w:tblPr>
        <w:tblStyle w:val="Tablaconcuadrcula"/>
        <w:tblW w:w="507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273"/>
        <w:gridCol w:w="5248"/>
        <w:gridCol w:w="1417"/>
        <w:gridCol w:w="1276"/>
        <w:gridCol w:w="1418"/>
      </w:tblGrid>
      <w:tr w:rsidR="00570E10" w:rsidRPr="00543913" w14:paraId="1F238357" w14:textId="77777777" w:rsidTr="00BA73E0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7C7A6551B6EF40DCB5E40DF4448030BE"/>
            </w:placeholder>
            <w:dataBinding w:prefixMappings="xmlns:ns0='urn:microsoft-dynamics-nav/reports/Standard_Sales_Quote/1304/'" w:xpath="/ns0:NavWordReportXmlPart[1]/ns0:Header[1]/ns0:Line[1]/ns0:ItemNo_Line_Lbl[1]" w:storeItemID="{F9C78603-DC11-4F92-ABE6-1964D69B0DA0}"/>
            <w:text/>
          </w:sdtPr>
          <w:sdtEndPr/>
          <w:sdtContent>
            <w:tc>
              <w:tcPr>
                <w:tcW w:w="1273" w:type="dxa"/>
                <w:tcBorders>
                  <w:bottom w:val="single" w:sz="4" w:space="0" w:color="auto"/>
                </w:tcBorders>
                <w:vAlign w:val="bottom"/>
              </w:tcPr>
              <w:p w14:paraId="183BD094" w14:textId="77777777" w:rsidR="00570E10" w:rsidRPr="00543913" w:rsidRDefault="00570E10" w:rsidP="00DB757F">
                <w:pPr>
                  <w:pStyle w:val="Ttulo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7C7A6551B6EF40DCB5E40DF4448030BE"/>
            </w:placeholder>
            <w:dataBinding w:prefixMappings="xmlns:ns0='urn:microsoft-dynamics-nav/reports/Standard_Sales_Quote/1304/'" w:xpath="/ns0:NavWordReportXmlPart[1]/ns0:Header[1]/ns0:Line[1]/ns0:Description_Line_Lbl[1]" w:storeItemID="{F9C78603-DC11-4F92-ABE6-1964D69B0DA0}"/>
            <w:text/>
          </w:sdtPr>
          <w:sdtEndPr/>
          <w:sdtContent>
            <w:tc>
              <w:tcPr>
                <w:tcW w:w="5248" w:type="dxa"/>
                <w:tcBorders>
                  <w:bottom w:val="single" w:sz="4" w:space="0" w:color="auto"/>
                </w:tcBorders>
                <w:vAlign w:val="bottom"/>
              </w:tcPr>
              <w:p w14:paraId="49BD7357" w14:textId="77777777" w:rsidR="00570E10" w:rsidRPr="00543913" w:rsidRDefault="00570E10" w:rsidP="00DB757F">
                <w:pPr>
                  <w:pStyle w:val="Ttulo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7C7A6551B6EF40DCB5E40DF4448030BE"/>
            </w:placeholder>
            <w:dataBinding w:prefixMappings="xmlns:ns0='urn:microsoft-dynamics-nav/reports/Standard_Sales_Quote/1304/'" w:xpath="/ns0:NavWordReportXmlPart[1]/ns0:Header[1]/ns0:Line[1]/ns0:Quantity_Line_Lbl[1]" w:storeItemID="{F9C78603-DC11-4F92-ABE6-1964D69B0DA0}"/>
            <w:text/>
          </w:sdtPr>
          <w:sdtEndPr/>
          <w:sdtContent>
            <w:tc>
              <w:tcPr>
                <w:tcW w:w="1417" w:type="dxa"/>
                <w:tcBorders>
                  <w:bottom w:val="single" w:sz="4" w:space="0" w:color="auto"/>
                </w:tcBorders>
                <w:vAlign w:val="bottom"/>
              </w:tcPr>
              <w:p w14:paraId="03FEA594" w14:textId="77777777" w:rsidR="00570E10" w:rsidRPr="00543913" w:rsidRDefault="00570E10" w:rsidP="00DB757F">
                <w:pPr>
                  <w:pStyle w:val="Ttulo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sdt>
          <w:sdtPr>
            <w:alias w:val="#Nav: /Header/Line/UnitPrice_Lbl"/>
            <w:tag w:val="#Nav: Standard_Sales_Quote/1304"/>
            <w:id w:val="-1521079236"/>
            <w:placeholder>
              <w:docPart w:val="7C7A6551B6EF40DCB5E40DF4448030BE"/>
            </w:placeholder>
            <w:dataBinding w:prefixMappings="xmlns:ns0='urn:microsoft-dynamics-nav/reports/Standard_Sales_Quote/1304/'" w:xpath="/ns0:NavWordReportXmlPart[1]/ns0:Header[1]/ns0:Line[1]/ns0:UnitPrice_Lbl[1]" w:storeItemID="{F9C78603-DC11-4F92-ABE6-1964D69B0DA0}"/>
            <w:text/>
          </w:sdtPr>
          <w:sdtEndPr/>
          <w:sdtContent>
            <w:tc>
              <w:tcPr>
                <w:tcW w:w="1276" w:type="dxa"/>
                <w:tcBorders>
                  <w:bottom w:val="single" w:sz="4" w:space="0" w:color="auto"/>
                </w:tcBorders>
                <w:vAlign w:val="bottom"/>
              </w:tcPr>
              <w:p w14:paraId="61CBA77D" w14:textId="77777777" w:rsidR="00570E10" w:rsidRPr="00543913" w:rsidRDefault="00570E10" w:rsidP="00DB757F">
                <w:pPr>
                  <w:pStyle w:val="Ttulo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7C7A6551B6EF40DCB5E40DF4448030BE"/>
            </w:placeholder>
            <w:dataBinding w:prefixMappings="xmlns:ns0='urn:microsoft-dynamics-nav/reports/Standard_Sales_Quote/1304/'" w:xpath="/ns0:NavWordReportXmlPart[1]/ns0:Header[1]/ns0:Line[1]/ns0:LineAmount_Line_Lbl[1]" w:storeItemID="{F9C78603-DC11-4F92-ABE6-1964D69B0DA0}"/>
            <w:text/>
          </w:sdtPr>
          <w:sdtEndPr/>
          <w:sdtContent>
            <w:tc>
              <w:tcPr>
                <w:tcW w:w="1418" w:type="dxa"/>
                <w:tcBorders>
                  <w:bottom w:val="single" w:sz="4" w:space="0" w:color="auto"/>
                </w:tcBorders>
                <w:tcMar>
                  <w:right w:w="0" w:type="dxa"/>
                </w:tcMar>
                <w:vAlign w:val="bottom"/>
              </w:tcPr>
              <w:p w14:paraId="7ED07B9F" w14:textId="77777777" w:rsidR="00570E10" w:rsidRPr="00543913" w:rsidRDefault="00570E10" w:rsidP="00DB757F">
                <w:pPr>
                  <w:pStyle w:val="Ttulo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="00570E10" w:rsidRPr="005C273C" w14:paraId="07AC3DDD" w14:textId="77777777" w:rsidTr="00BA73E0">
        <w:trPr>
          <w:cantSplit/>
          <w:trHeight w:val="182"/>
        </w:trPr>
        <w:tc>
          <w:tcPr>
            <w:tcW w:w="1273" w:type="dxa"/>
            <w:tcBorders>
              <w:top w:val="single" w:sz="4" w:space="0" w:color="auto"/>
            </w:tcBorders>
          </w:tcPr>
          <w:p w14:paraId="30726EC2" w14:textId="77777777" w:rsidR="00570E10" w:rsidRPr="005C273C" w:rsidRDefault="00570E10" w:rsidP="005C273C">
            <w:pPr>
              <w:pStyle w:val="Sinespaciado"/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310FCD43" w14:textId="77777777" w:rsidR="00570E10" w:rsidRPr="005C273C" w:rsidRDefault="00570E10" w:rsidP="005C273C">
            <w:pPr>
              <w:pStyle w:val="Sinespaciado"/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6425370" w14:textId="77777777" w:rsidR="00570E10" w:rsidRPr="005C273C" w:rsidRDefault="00570E10" w:rsidP="005C273C">
            <w:pPr>
              <w:pStyle w:val="Sinespaciado"/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A4AE634" w14:textId="77777777" w:rsidR="00570E10" w:rsidRPr="005C273C" w:rsidRDefault="00570E10" w:rsidP="005C273C">
            <w:pPr>
              <w:pStyle w:val="Sinespaciado"/>
            </w:pPr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right w:w="0" w:type="dxa"/>
            </w:tcMar>
          </w:tcPr>
          <w:p w14:paraId="52D670A5" w14:textId="77777777" w:rsidR="00570E10" w:rsidRPr="005C273C" w:rsidRDefault="00570E10" w:rsidP="005C273C">
            <w:pPr>
              <w:pStyle w:val="Sinespaciado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F9C78603-DC11-4F92-ABE6-1964D69B0DA0}"/>
          <w15:repeatingSection/>
        </w:sdtPr>
        <w:sdtEndPr/>
        <w:sdtContent>
          <w:sdt>
            <w:sdtPr>
              <w:id w:val="872800820"/>
              <w:placeholder>
                <w:docPart w:val="A9AA8915959A45EC8A891F50DDF0DB0D"/>
              </w:placeholder>
              <w15:repeatingSectionItem/>
            </w:sdtPr>
            <w:sdtEndPr/>
            <w:sdtContent>
              <w:tr w:rsidR="00570E10" w:rsidRPr="005C273C" w14:paraId="2ACDD711" w14:textId="77777777" w:rsidTr="00BA73E0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4D2B15012796470DB3F139AD88203195"/>
                    </w:placeholder>
                    <w:dataBinding w:prefixMappings="xmlns:ns0='urn:microsoft-dynamics-nav/reports/Standard_Sales_Quote/1304/'" w:xpath="/ns0:NavWordReportXmlPart[1]/ns0:Header[1]/ns0:Line[1]/ns0:ItemNo_Line[1]" w:storeItemID="{F9C78603-DC11-4F92-ABE6-1964D69B0DA0}"/>
                    <w:text/>
                  </w:sdtPr>
                  <w:sdtEndPr/>
                  <w:sdtContent>
                    <w:tc>
                      <w:tcPr>
                        <w:tcW w:w="1273" w:type="dxa"/>
                      </w:tcPr>
                      <w:p w14:paraId="75CE0B8B" w14:textId="77777777" w:rsidR="00570E10" w:rsidRPr="005C273C" w:rsidRDefault="00570E10" w:rsidP="006C529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83FED0B267BE4F57A33EE223CBCA5162"/>
                    </w:placeholder>
                    <w:dataBinding w:prefixMappings="xmlns:ns0='urn:microsoft-dynamics-nav/reports/Standard_Sales_Quote/1304/'" w:xpath="/ns0:NavWordReportXmlPart[1]/ns0:Header[1]/ns0:Line[1]/ns0:Description_Line[1]" w:storeItemID="{F9C78603-DC11-4F92-ABE6-1964D69B0DA0}"/>
                    <w:text/>
                  </w:sdtPr>
                  <w:sdtEndPr/>
                  <w:sdtContent>
                    <w:tc>
                      <w:tcPr>
                        <w:tcW w:w="5248" w:type="dxa"/>
                      </w:tcPr>
                      <w:p w14:paraId="7C9DBF8A" w14:textId="77777777" w:rsidR="00570E10" w:rsidRPr="005C273C" w:rsidRDefault="00570E10" w:rsidP="006C529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417" w:type="dxa"/>
                  </w:tcPr>
                  <w:p w14:paraId="4ACA0EA3" w14:textId="77777777" w:rsidR="00570E10" w:rsidRPr="005C273C" w:rsidRDefault="00BA73E0" w:rsidP="00570E10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8E77AF14F7AA4E7391E8CECC9A895D9D"/>
                        </w:placeholder>
                        <w:dataBinding w:prefixMappings="xmlns:ns0='urn:microsoft-dynamics-nav/reports/Standard_Sales_Quote/1304/'" w:xpath="/ns0:NavWordReportXmlPart[1]/ns0:Header[1]/ns0:Line[1]/ns0:Quantity_Line[1]" w:storeItemID="{F9C78603-DC11-4F92-ABE6-1964D69B0DA0}"/>
                        <w:text/>
                      </w:sdtPr>
                      <w:sdtEndPr/>
                      <w:sdtContent>
                        <w:proofErr w:type="spellStart"/>
                        <w:r w:rsidR="00570E10" w:rsidRPr="005C273C">
                          <w:t>Quantity_Line</w:t>
                        </w:r>
                        <w:proofErr w:type="spellEnd"/>
                      </w:sdtContent>
                    </w:sdt>
                    <w:r w:rsidR="00570E10" w:rsidRPr="005C273C">
                      <w:t xml:space="preserve"> </w:t>
                    </w:r>
                  </w:p>
                </w:tc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1303C3BD7A5C4EB6BB71C19AF2FB34E3"/>
                    </w:placeholder>
                    <w:dataBinding w:prefixMappings="xmlns:ns0='urn:microsoft-dynamics-nav/reports/Standard_Sales_Quote/1304/'" w:xpath="/ns0:NavWordReportXmlPart[1]/ns0:Header[1]/ns0:Line[1]/ns0:UnitPrice[1]" w:storeItemID="{F9C78603-DC11-4F92-ABE6-1964D69B0DA0}"/>
                    <w:text/>
                  </w:sdtPr>
                  <w:sdtEndPr/>
                  <w:sdtContent>
                    <w:tc>
                      <w:tcPr>
                        <w:tcW w:w="1276" w:type="dxa"/>
                      </w:tcPr>
                      <w:p w14:paraId="588EA334" w14:textId="77777777" w:rsidR="00570E10" w:rsidRPr="005C273C" w:rsidRDefault="00570E10" w:rsidP="006C5297">
                        <w:pPr>
                          <w:jc w:val="right"/>
                        </w:pPr>
                        <w:r w:rsidRPr="005C273C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FA5D6244C5984A82B0121B2C8AA7AC62"/>
                    </w:placeholder>
                    <w:dataBinding w:prefixMappings="xmlns:ns0='urn:microsoft-dynamics-nav/reports/Standard_Sales_Quote/1304/'" w:xpath="/ns0:NavWordReportXmlPart[1]/ns0:Header[1]/ns0:Line[1]/ns0:LineAmount_Line[1]" w:storeItemID="{F9C78603-DC11-4F92-ABE6-1964D69B0DA0}"/>
                    <w:text/>
                  </w:sdtPr>
                  <w:sdtEndPr/>
                  <w:sdtContent>
                    <w:tc>
                      <w:tcPr>
                        <w:tcW w:w="1418" w:type="dxa"/>
                        <w:tcMar>
                          <w:right w:w="0" w:type="dxa"/>
                        </w:tcMar>
                      </w:tcPr>
                      <w:p w14:paraId="75DC985B" w14:textId="77777777" w:rsidR="00570E10" w:rsidRPr="005C273C" w:rsidRDefault="00570E10" w:rsidP="006C5297">
                        <w:pPr>
                          <w:jc w:val="right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E3224C" w:rsidRPr="005C273C" w14:paraId="583B5790" w14:textId="77777777" w:rsidTr="00BA73E0">
        <w:trPr>
          <w:cantSplit/>
          <w:trHeight w:val="227"/>
        </w:trPr>
        <w:tc>
          <w:tcPr>
            <w:tcW w:w="1273" w:type="dxa"/>
          </w:tcPr>
          <w:p w14:paraId="35C07254" w14:textId="77777777" w:rsidR="00E3224C" w:rsidRPr="005C273C" w:rsidRDefault="00E3224C" w:rsidP="005C273C">
            <w:pPr>
              <w:pStyle w:val="Sinespaciado"/>
            </w:pPr>
          </w:p>
        </w:tc>
        <w:tc>
          <w:tcPr>
            <w:tcW w:w="5248" w:type="dxa"/>
          </w:tcPr>
          <w:p w14:paraId="32EEE179" w14:textId="3E3D9BA7" w:rsidR="00E3224C" w:rsidRPr="005C273C" w:rsidRDefault="00E3224C" w:rsidP="005C273C">
            <w:pPr>
              <w:pStyle w:val="Sinespaciado"/>
            </w:pPr>
          </w:p>
        </w:tc>
        <w:tc>
          <w:tcPr>
            <w:tcW w:w="1417" w:type="dxa"/>
          </w:tcPr>
          <w:p w14:paraId="114CBA73" w14:textId="77777777" w:rsidR="00E3224C" w:rsidRPr="005C273C" w:rsidRDefault="00E3224C" w:rsidP="005C273C">
            <w:pPr>
              <w:pStyle w:val="Sinespaciado"/>
            </w:pPr>
          </w:p>
        </w:tc>
        <w:tc>
          <w:tcPr>
            <w:tcW w:w="1276" w:type="dxa"/>
          </w:tcPr>
          <w:p w14:paraId="65C15AA3" w14:textId="77777777" w:rsidR="00E3224C" w:rsidRPr="005C273C" w:rsidRDefault="00E3224C" w:rsidP="005C273C">
            <w:pPr>
              <w:pStyle w:val="Sinespaciado"/>
            </w:pPr>
          </w:p>
        </w:tc>
        <w:tc>
          <w:tcPr>
            <w:tcW w:w="1418" w:type="dxa"/>
            <w:tcMar>
              <w:right w:w="0" w:type="dxa"/>
            </w:tcMar>
          </w:tcPr>
          <w:p w14:paraId="588A99CE" w14:textId="77777777" w:rsidR="00E3224C" w:rsidRPr="005C273C" w:rsidRDefault="00E3224C" w:rsidP="005C273C">
            <w:pPr>
              <w:pStyle w:val="Sinespaciado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F9C78603-DC11-4F92-ABE6-1964D69B0DA0}"/>
          <w15:repeatingSection/>
        </w:sdtPr>
        <w:sdtEndPr/>
        <w:sdtContent>
          <w:sdt>
            <w:sdtPr>
              <w:id w:val="768507247"/>
              <w:placeholder>
                <w:docPart w:val="082078BD50B94765B10B18A38F3A2000"/>
              </w:placeholder>
              <w15:repeatingSectionItem/>
            </w:sdtPr>
            <w:sdtEndPr/>
            <w:sdtContent>
              <w:tr w:rsidR="00877595" w:rsidRPr="005C273C" w14:paraId="29FBF0D1" w14:textId="77777777" w:rsidTr="00BA73E0">
                <w:trPr>
                  <w:cantSplit/>
                  <w:trHeight w:val="227"/>
                </w:trPr>
                <w:tc>
                  <w:tcPr>
                    <w:tcW w:w="1273" w:type="dxa"/>
                  </w:tcPr>
                  <w:p w14:paraId="779B2672" w14:textId="77777777" w:rsidR="00877595" w:rsidRPr="005C273C" w:rsidRDefault="00877595" w:rsidP="005C273C">
                    <w:pPr>
                      <w:pStyle w:val="Sinespaciado"/>
                    </w:pPr>
                  </w:p>
                </w:tc>
                <w:tc>
                  <w:tcPr>
                    <w:tcW w:w="5248" w:type="dxa"/>
                  </w:tcPr>
                  <w:p w14:paraId="161EDC47" w14:textId="77777777" w:rsidR="00877595" w:rsidRPr="005C273C" w:rsidRDefault="00877595" w:rsidP="005C273C">
                    <w:pPr>
                      <w:pStyle w:val="Sinespaciado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8A59BDDE5D1C4F26B42FBB2BF9716455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F9C78603-DC11-4F92-ABE6-1964D69B0DA0}"/>
                    <w:text/>
                  </w:sdtPr>
                  <w:sdtEndPr/>
                  <w:sdtContent>
                    <w:tc>
                      <w:tcPr>
                        <w:tcW w:w="2693" w:type="dxa"/>
                        <w:gridSpan w:val="2"/>
                      </w:tcPr>
                      <w:p w14:paraId="14E4D3B5" w14:textId="77777777" w:rsidR="00877595" w:rsidRPr="005C273C" w:rsidRDefault="00877595" w:rsidP="006C5297">
                        <w:pPr>
                          <w:pStyle w:val="Sinespaciado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8A59BDDE5D1C4F26B42FBB2BF9716455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F9C78603-DC11-4F92-ABE6-1964D69B0DA0}"/>
                    <w:text/>
                  </w:sdtPr>
                  <w:sdtEndPr/>
                  <w:sdtContent>
                    <w:tc>
                      <w:tcPr>
                        <w:tcW w:w="1418" w:type="dxa"/>
                        <w:tcMar>
                          <w:right w:w="0" w:type="dxa"/>
                        </w:tcMar>
                      </w:tcPr>
                      <w:p w14:paraId="299A92BC" w14:textId="77777777" w:rsidR="00877595" w:rsidRPr="005C273C" w:rsidRDefault="00877595" w:rsidP="006C5297">
                        <w:pPr>
                          <w:pStyle w:val="Sinespaciado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877595" w:rsidRPr="005C273C" w14:paraId="317FF37F" w14:textId="77777777" w:rsidTr="00BA73E0">
        <w:trPr>
          <w:cantSplit/>
          <w:trHeight w:val="113"/>
        </w:trPr>
        <w:tc>
          <w:tcPr>
            <w:tcW w:w="1273" w:type="dxa"/>
          </w:tcPr>
          <w:p w14:paraId="41525672" w14:textId="77777777" w:rsidR="00877595" w:rsidRPr="005C273C" w:rsidRDefault="00877595" w:rsidP="005C273C">
            <w:pPr>
              <w:pStyle w:val="Sinespaciado"/>
            </w:pPr>
          </w:p>
        </w:tc>
        <w:tc>
          <w:tcPr>
            <w:tcW w:w="5248" w:type="dxa"/>
          </w:tcPr>
          <w:p w14:paraId="0ECB290F" w14:textId="77777777" w:rsidR="00877595" w:rsidRPr="005C273C" w:rsidRDefault="00877595" w:rsidP="005C273C">
            <w:pPr>
              <w:pStyle w:val="Sinespaciado"/>
            </w:pPr>
          </w:p>
        </w:tc>
        <w:tc>
          <w:tcPr>
            <w:tcW w:w="1417" w:type="dxa"/>
          </w:tcPr>
          <w:p w14:paraId="22F2EF88" w14:textId="77777777" w:rsidR="00877595" w:rsidRPr="005C273C" w:rsidRDefault="00877595" w:rsidP="005C273C">
            <w:pPr>
              <w:pStyle w:val="Sinespaciado"/>
            </w:pPr>
          </w:p>
        </w:tc>
        <w:tc>
          <w:tcPr>
            <w:tcW w:w="1276" w:type="dxa"/>
          </w:tcPr>
          <w:p w14:paraId="7B615A83" w14:textId="77777777" w:rsidR="00877595" w:rsidRPr="005C273C" w:rsidRDefault="00877595" w:rsidP="005C273C">
            <w:pPr>
              <w:pStyle w:val="Sinespaciado"/>
            </w:pPr>
          </w:p>
        </w:tc>
        <w:tc>
          <w:tcPr>
            <w:tcW w:w="1418" w:type="dxa"/>
            <w:tcMar>
              <w:right w:w="0" w:type="dxa"/>
            </w:tcMar>
          </w:tcPr>
          <w:p w14:paraId="60DA4B19" w14:textId="77777777" w:rsidR="00877595" w:rsidRPr="005C273C" w:rsidRDefault="00877595" w:rsidP="005C273C">
            <w:pPr>
              <w:pStyle w:val="Sinespaciado"/>
            </w:pPr>
          </w:p>
        </w:tc>
      </w:tr>
      <w:tr w:rsidR="00877595" w:rsidRPr="005C273C" w14:paraId="73DDB55B" w14:textId="77777777" w:rsidTr="00BA73E0">
        <w:trPr>
          <w:cantSplit/>
          <w:trHeight w:val="227"/>
        </w:trPr>
        <w:tc>
          <w:tcPr>
            <w:tcW w:w="1273" w:type="dxa"/>
          </w:tcPr>
          <w:p w14:paraId="14AD1AD1" w14:textId="77777777" w:rsidR="00877595" w:rsidRPr="005C273C" w:rsidRDefault="00877595" w:rsidP="005C273C">
            <w:pPr>
              <w:pStyle w:val="Sinespaciado"/>
            </w:pPr>
          </w:p>
        </w:tc>
        <w:tc>
          <w:tcPr>
            <w:tcW w:w="5248" w:type="dxa"/>
          </w:tcPr>
          <w:p w14:paraId="4FEA88EF" w14:textId="77777777" w:rsidR="00877595" w:rsidRPr="00570E10" w:rsidRDefault="00877595" w:rsidP="005C273C">
            <w:pPr>
              <w:pStyle w:val="Sinespaciado"/>
              <w:rPr>
                <w:u w:val="single"/>
              </w:rPr>
            </w:pPr>
          </w:p>
        </w:tc>
        <w:sdt>
          <w:sdtPr>
            <w:rPr>
              <w:rStyle w:val="Textoennegrita"/>
            </w:rPr>
            <w:alias w:val="#Nav: /Header/Totals/TotalIncludingVATText"/>
            <w:tag w:val="#Nav: Standard_Sales_Quote/1304"/>
            <w:id w:val="1496384203"/>
            <w:placeholder>
              <w:docPart w:val="B048810678494F6DBDDDB25723136F76"/>
            </w:placeholder>
            <w:dataBinding w:prefixMappings="xmlns:ns0='urn:microsoft-dynamics-nav/reports/Standard_Sales_Quote/1304/'" w:xpath="/ns0:NavWordReportXmlPart[1]/ns0:Header[1]/ns0:Totals[1]/ns0:TotalIncludingVATText[1]" w:storeItemID="{F9C78603-DC11-4F92-ABE6-1964D69B0DA0}"/>
            <w:text/>
          </w:sdtPr>
          <w:sdtEndPr>
            <w:rPr>
              <w:rStyle w:val="Textoennegrita"/>
            </w:rPr>
          </w:sdtEndPr>
          <w:sdtContent>
            <w:tc>
              <w:tcPr>
                <w:tcW w:w="2693" w:type="dxa"/>
                <w:gridSpan w:val="2"/>
                <w:tcBorders>
                  <w:bottom w:val="single" w:sz="4" w:space="0" w:color="auto"/>
                </w:tcBorders>
              </w:tcPr>
              <w:p w14:paraId="54B05822" w14:textId="77777777" w:rsidR="00877595" w:rsidRPr="00E3224C" w:rsidRDefault="00877595" w:rsidP="00570E10">
                <w:pPr>
                  <w:pStyle w:val="Sinespaciado"/>
                  <w:rPr>
                    <w:rStyle w:val="Textoennegrita"/>
                  </w:rPr>
                </w:pPr>
                <w:proofErr w:type="spellStart"/>
                <w:r w:rsidRPr="00E3224C">
                  <w:rPr>
                    <w:rStyle w:val="Textoennegrita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Textoennegrita"/>
            </w:rPr>
            <w:alias w:val="#Nav: /Header/Totals/TotalAmountIncludingVAT"/>
            <w:tag w:val="#Nav: Standard_Sales_Quote/1304"/>
            <w:id w:val="1661501859"/>
            <w:placeholder>
              <w:docPart w:val="B048810678494F6DBDDDB25723136F76"/>
            </w:placeholder>
            <w:dataBinding w:prefixMappings="xmlns:ns0='urn:microsoft-dynamics-nav/reports/Standard_Sales_Quote/1304/'" w:xpath="/ns0:NavWordReportXmlPart[1]/ns0:Header[1]/ns0:Totals[1]/ns0:TotalAmountIncludingVAT[1]" w:storeItemID="{F9C78603-DC11-4F92-ABE6-1964D69B0DA0}"/>
            <w:text/>
          </w:sdtPr>
          <w:sdtEndPr>
            <w:rPr>
              <w:rStyle w:val="Textoennegrita"/>
            </w:rPr>
          </w:sdtEndPr>
          <w:sdtContent>
            <w:tc>
              <w:tcPr>
                <w:tcW w:w="1418" w:type="dxa"/>
                <w:tcBorders>
                  <w:bottom w:val="single" w:sz="4" w:space="0" w:color="auto"/>
                </w:tcBorders>
                <w:tcMar>
                  <w:right w:w="0" w:type="dxa"/>
                </w:tcMar>
              </w:tcPr>
              <w:p w14:paraId="0C31F702" w14:textId="77777777" w:rsidR="00877595" w:rsidRPr="00E3224C" w:rsidRDefault="00877595" w:rsidP="005C273C">
                <w:pPr>
                  <w:pStyle w:val="Sinespaciado"/>
                  <w:jc w:val="right"/>
                  <w:rPr>
                    <w:rStyle w:val="Textoennegrita"/>
                  </w:rPr>
                </w:pPr>
                <w:proofErr w:type="spellStart"/>
                <w:r w:rsidRPr="00E3224C">
                  <w:rPr>
                    <w:rStyle w:val="Textoennegrita"/>
                  </w:rPr>
                  <w:t>TotalAmountIncludingVAT</w:t>
                </w:r>
                <w:proofErr w:type="spellEnd"/>
              </w:p>
            </w:tc>
          </w:sdtContent>
        </w:sdt>
      </w:tr>
    </w:tbl>
    <w:p w14:paraId="1B8355A7" w14:textId="77777777" w:rsidR="005C273C" w:rsidRDefault="005C273C" w:rsidP="00D241D5">
      <w:pPr>
        <w:keepNext/>
        <w:spacing w:after="600"/>
        <w:rPr>
          <w:sz w:val="16"/>
          <w:szCs w:val="16"/>
        </w:rPr>
      </w:pPr>
    </w:p>
    <w:sectPr w:rsidR="005C273C" w:rsidSect="00F205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9DB03" w14:textId="77777777" w:rsidR="00D853EC" w:rsidRDefault="00D853EC" w:rsidP="00E40C63">
      <w:pPr>
        <w:spacing w:after="0"/>
      </w:pPr>
      <w:r>
        <w:separator/>
      </w:r>
    </w:p>
  </w:endnote>
  <w:endnote w:type="continuationSeparator" w:id="0">
    <w:p w14:paraId="3BC0611E" w14:textId="77777777" w:rsidR="00D853EC" w:rsidRDefault="00D853EC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E878C" w14:textId="77777777" w:rsidR="00E3224C" w:rsidRDefault="00E322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467"/>
    </w:tblGrid>
    <w:tr w:rsidR="00D241D5" w:rsidRPr="00982950" w14:paraId="22A79E4B" w14:textId="77777777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F9C78603-DC11-4F92-ABE6-1964D69B0DA0}"/>
            <w:text/>
          </w:sdtPr>
          <w:sdtEndPr/>
          <w:sdtContent>
            <w:p w14:paraId="7639CE2D" w14:textId="77777777" w:rsidR="00D241D5" w:rsidRDefault="00D241D5" w:rsidP="00D241D5">
              <w:pPr>
                <w:pStyle w:val="Sinespaciado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14:paraId="13706629" w14:textId="77777777" w:rsidR="000E071F" w:rsidRPr="001D1CE2" w:rsidRDefault="000E071F" w:rsidP="001D1CE2">
    <w:pPr>
      <w:pStyle w:val="Piedepgina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AACF" w14:textId="77777777" w:rsidR="00E3224C" w:rsidRDefault="00E322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CC431" w14:textId="77777777" w:rsidR="00D853EC" w:rsidRDefault="00D853EC" w:rsidP="00E40C63">
      <w:pPr>
        <w:spacing w:after="0"/>
      </w:pPr>
      <w:r>
        <w:separator/>
      </w:r>
    </w:p>
  </w:footnote>
  <w:footnote w:type="continuationSeparator" w:id="0">
    <w:p w14:paraId="3CE2E89D" w14:textId="77777777" w:rsidR="00D853EC" w:rsidRDefault="00D853EC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6ECE" w14:textId="77777777" w:rsidR="00E3224C" w:rsidRDefault="00E322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1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14:paraId="7C8198CF" w14:textId="77777777" w:rsidTr="008E766D">
      <w:tc>
        <w:tcPr>
          <w:tcW w:w="5098" w:type="dxa"/>
        </w:tcPr>
        <w:p w14:paraId="2F75802C" w14:textId="77777777" w:rsidR="00D241D5" w:rsidRPr="00D241D5" w:rsidRDefault="00BA73E0" w:rsidP="00D241D5">
          <w:pPr>
            <w:rPr>
              <w:rStyle w:val="Textoennegrita"/>
            </w:rPr>
          </w:pPr>
          <w:sdt>
            <w:sdtPr>
              <w:rPr>
                <w:rStyle w:val="Textoennegrita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F9C78603-DC11-4F92-ABE6-1964D69B0DA0}"/>
              <w:text/>
            </w:sdtPr>
            <w:sdtEndPr>
              <w:rPr>
                <w:rStyle w:val="Textoennegrita"/>
              </w:rPr>
            </w:sdtEndPr>
            <w:sdtContent>
              <w:proofErr w:type="spellStart"/>
              <w:r w:rsidR="00D241D5" w:rsidRPr="00D241D5">
                <w:rPr>
                  <w:rStyle w:val="Textoennegrita"/>
                </w:rPr>
                <w:t>DocumentTitle_Lbl</w:t>
              </w:r>
              <w:proofErr w:type="spellEnd"/>
            </w:sdtContent>
          </w:sdt>
          <w:r w:rsidR="00D241D5" w:rsidRPr="00D241D5">
            <w:rPr>
              <w:rStyle w:val="Textoennegrita"/>
            </w:rPr>
            <w:t xml:space="preserve"> </w:t>
          </w:r>
          <w:sdt>
            <w:sdtPr>
              <w:rPr>
                <w:rStyle w:val="Textoennegrita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F9C78603-DC11-4F92-ABE6-1964D69B0DA0}"/>
              <w:text/>
            </w:sdtPr>
            <w:sdtEndPr>
              <w:rPr>
                <w:rStyle w:val="Textoennegrita"/>
              </w:rPr>
            </w:sdtEndPr>
            <w:sdtContent>
              <w:proofErr w:type="spellStart"/>
              <w:r w:rsidR="00D241D5" w:rsidRPr="00D241D5">
                <w:rPr>
                  <w:rStyle w:val="Textoennegrita"/>
                </w:rPr>
                <w:t>DocumentNo</w:t>
              </w:r>
              <w:proofErr w:type="spellEnd"/>
            </w:sdtContent>
          </w:sdt>
        </w:p>
        <w:p w14:paraId="49C2DEA4" w14:textId="77777777" w:rsidR="00D241D5" w:rsidRPr="004B22F6" w:rsidRDefault="00BA73E0" w:rsidP="00D241D5">
          <w:pPr>
            <w:pStyle w:val="Subttulo"/>
          </w:pPr>
          <w:sdt>
            <w:sdtPr>
              <w:rPr>
                <w:rStyle w:val="SubttuloC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F9C78603-DC11-4F92-ABE6-1964D69B0DA0}"/>
              <w:text/>
            </w:sdtPr>
            <w:sdtEndPr>
              <w:rPr>
                <w:rStyle w:val="SubttuloCar"/>
              </w:rPr>
            </w:sdtEndPr>
            <w:sdtContent>
              <w:proofErr w:type="spellStart"/>
              <w:r w:rsidR="00D241D5" w:rsidRPr="00E111C4">
                <w:rPr>
                  <w:rStyle w:val="SubttuloCar"/>
                </w:rPr>
                <w:t>DocumentDate</w:t>
              </w:r>
              <w:proofErr w:type="spellEnd"/>
            </w:sdtContent>
          </w:sdt>
        </w:p>
        <w:p w14:paraId="53E41E6E" w14:textId="77777777" w:rsidR="00D6006D" w:rsidRDefault="00BA73E0" w:rsidP="00D241D5">
          <w:pPr>
            <w:pStyle w:val="Subttulo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F9C78603-DC11-4F92-ABE6-1964D69B0DA0}"/>
              <w:text/>
            </w:sdtPr>
            <w:sdtEndPr/>
            <w:sdtContent>
              <w:proofErr w:type="spellStart"/>
              <w:r w:rsidR="00D241D5" w:rsidRPr="004B22F6">
                <w:t>Page_Lbl</w:t>
              </w:r>
              <w:proofErr w:type="spellEnd"/>
            </w:sdtContent>
          </w:sdt>
          <w:r w:rsidR="00D241D5" w:rsidRPr="004B22F6">
            <w:t xml:space="preserve">  </w:t>
          </w:r>
          <w:r w:rsidR="00D241D5" w:rsidRPr="004B22F6">
            <w:rPr>
              <w:bCs/>
            </w:rPr>
            <w:fldChar w:fldCharType="begin"/>
          </w:r>
          <w:r w:rsidR="00D241D5" w:rsidRPr="004B22F6">
            <w:rPr>
              <w:bCs/>
            </w:rPr>
            <w:instrText xml:space="preserve"> PAGE  \* Arabic  \* MERGEFORMAT </w:instrText>
          </w:r>
          <w:r w:rsidR="00D241D5" w:rsidRPr="004B22F6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="00D241D5" w:rsidRPr="004B22F6">
            <w:rPr>
              <w:bCs/>
            </w:rPr>
            <w:fldChar w:fldCharType="end"/>
          </w:r>
          <w:r w:rsidR="00D241D5" w:rsidRPr="004B22F6">
            <w:t xml:space="preserve"> / </w:t>
          </w:r>
          <w:r w:rsidR="00D241D5" w:rsidRPr="004B22F6">
            <w:rPr>
              <w:bCs/>
            </w:rPr>
            <w:fldChar w:fldCharType="begin"/>
          </w:r>
          <w:r w:rsidR="00D241D5" w:rsidRPr="004B22F6">
            <w:rPr>
              <w:bCs/>
            </w:rPr>
            <w:instrText xml:space="preserve"> NUMPAGES  \* Arabic  \* MERGEFORMAT </w:instrText>
          </w:r>
          <w:r w:rsidR="00D241D5" w:rsidRPr="004B22F6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="00D241D5" w:rsidRPr="004B22F6">
            <w:rPr>
              <w:bCs/>
            </w:rPr>
            <w:fldChar w:fldCharType="end"/>
          </w:r>
        </w:p>
      </w:tc>
      <w:tc>
        <w:tcPr>
          <w:tcW w:w="5098" w:type="dxa"/>
        </w:tcPr>
        <w:p w14:paraId="71704E88" w14:textId="77777777" w:rsidR="00D6006D" w:rsidRDefault="00D6006D" w:rsidP="008E766D">
          <w:pPr>
            <w:pStyle w:val="Encabezado"/>
            <w:ind w:right="141"/>
            <w:jc w:val="right"/>
            <w:rPr>
              <w:b/>
            </w:rPr>
          </w:pPr>
        </w:p>
      </w:tc>
    </w:tr>
  </w:tbl>
  <w:p w14:paraId="12D04280" w14:textId="77777777" w:rsidR="00D6006D" w:rsidRPr="001D1CE2" w:rsidRDefault="00D6006D" w:rsidP="00D6006D">
    <w:pPr>
      <w:pStyle w:val="Encabezado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282" w:type="pct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25"/>
      <w:gridCol w:w="111"/>
      <w:gridCol w:w="5486"/>
      <w:gridCol w:w="2835"/>
    </w:tblGrid>
    <w:tr w:rsidR="00F20579" w14:paraId="010787BF" w14:textId="55430D41" w:rsidTr="00E3224C">
      <w:trPr>
        <w:trHeight w:val="2269"/>
      </w:trPr>
      <w:tc>
        <w:tcPr>
          <w:tcW w:w="1187" w:type="pct"/>
        </w:tcPr>
        <w:p w14:paraId="5D117021" w14:textId="0CFAC657" w:rsidR="00F20579" w:rsidRDefault="00F20579" w:rsidP="00E3224C">
          <w:pPr>
            <w:pStyle w:val="Encabezado"/>
            <w:tabs>
              <w:tab w:val="left" w:pos="270"/>
              <w:tab w:val="right" w:pos="5234"/>
            </w:tabs>
            <w:rPr>
              <w:b/>
            </w:rPr>
          </w:pPr>
          <w:r>
            <w:tab/>
          </w: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F9C78603-DC11-4F92-ABE6-1964D69B0DA0}"/>
              <w:picture/>
            </w:sdtPr>
            <w:sdtEndPr/>
            <w:sdtContent>
              <w:r>
                <w:rPr>
                  <w:noProof/>
                </w:rPr>
                <w:drawing>
                  <wp:inline distT="0" distB="0" distL="0" distR="0" wp14:anchorId="6E32BBC7" wp14:editId="5B8DE358">
                    <wp:extent cx="1315056" cy="1315056"/>
                    <wp:effectExtent l="0" t="0" r="0" b="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5056" cy="13150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  <w:tc>
        <w:tcPr>
          <w:tcW w:w="50" w:type="pct"/>
        </w:tcPr>
        <w:p w14:paraId="740E1546" w14:textId="77777777" w:rsidR="00F20579" w:rsidRDefault="00F20579" w:rsidP="00F20579">
          <w:pPr>
            <w:pStyle w:val="Sinespaciado"/>
          </w:pPr>
        </w:p>
      </w:tc>
      <w:tc>
        <w:tcPr>
          <w:tcW w:w="2481" w:type="pct"/>
        </w:tcPr>
        <w:tbl>
          <w:tblPr>
            <w:tblStyle w:val="Tablaconcuadrcula"/>
            <w:tblW w:w="4868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341"/>
          </w:tblGrid>
          <w:tr w:rsidR="00F20579" w:rsidRPr="00245B0E" w14:paraId="6C5BBCCC" w14:textId="77777777" w:rsidTr="00F20579">
            <w:tc>
              <w:tcPr>
                <w:tcW w:w="5000" w:type="pct"/>
              </w:tcPr>
              <w:p w14:paraId="5D6AFC3E" w14:textId="277FFCB3" w:rsidR="00F20579" w:rsidRPr="00F20579" w:rsidRDefault="00BA73E0" w:rsidP="00F20579">
                <w:pPr>
                  <w:pStyle w:val="Sinespaciado"/>
                  <w:rPr>
                    <w:b/>
                    <w:bCs/>
                  </w:rPr>
                </w:pPr>
                <w:sdt>
                  <w:sdtPr>
                    <w:rPr>
                      <w:b/>
                      <w:bCs/>
                    </w:rPr>
                    <w:alias w:val="#Nav: /Header/CompanyAddress1"/>
                    <w:tag w:val="#Nav: Standard_Sales_Quote/1304"/>
                    <w:id w:val="-1726515826"/>
                    <w:placeholder>
                      <w:docPart w:val="C45FD36F08A545278C6BC8753C42F254"/>
                    </w:placeholder>
                    <w:dataBinding w:prefixMappings="xmlns:ns0='urn:microsoft-dynamics-nav/reports/Standard_Sales_Quote/1304/'" w:xpath="/ns0:NavWordReportXmlPart[1]/ns0:Header[1]/ns0:CompanyAddress1[1]" w:storeItemID="{F9C78603-DC11-4F92-ABE6-1964D69B0DA0}"/>
                    <w:text/>
                  </w:sdtPr>
                  <w:sdtEndPr/>
                  <w:sdtContent>
                    <w:r w:rsidR="00F20579" w:rsidRPr="00F20579">
                      <w:rPr>
                        <w:b/>
                        <w:bCs/>
                      </w:rPr>
                      <w:t>CompanyAddress1</w:t>
                    </w:r>
                  </w:sdtContent>
                </w:sdt>
              </w:p>
            </w:tc>
          </w:tr>
          <w:tr w:rsidR="00F20579" w:rsidRPr="00245B0E" w14:paraId="031258BF" w14:textId="77777777" w:rsidTr="00F20579">
            <w:tc>
              <w:tcPr>
                <w:tcW w:w="5000" w:type="pct"/>
              </w:tcPr>
              <w:p w14:paraId="1666DBFE" w14:textId="77777777" w:rsidR="00F20579" w:rsidRPr="00245B0E" w:rsidRDefault="00BA73E0" w:rsidP="00F20579">
                <w:pPr>
                  <w:pStyle w:val="Sinespaciado"/>
                </w:pPr>
                <w:sdt>
                  <w:sdtPr>
                    <w:alias w:val="#Nav: /Header/CompanyAddress2"/>
                    <w:tag w:val="#Nav: Standard_Sales_Quote/1304"/>
                    <w:id w:val="601386387"/>
                    <w:placeholder>
                      <w:docPart w:val="BB916EA14647444687A79E7410B9AAA2"/>
                    </w:placeholder>
                    <w:dataBinding w:prefixMappings="xmlns:ns0='urn:microsoft-dynamics-nav/reports/Standard_Sales_Quote/1304/'" w:xpath="/ns0:NavWordReportXmlPart[1]/ns0:Header[1]/ns0:CompanyAddress2[1]" w:storeItemID="{F9C78603-DC11-4F92-ABE6-1964D69B0DA0}"/>
                    <w:text/>
                  </w:sdtPr>
                  <w:sdtEndPr/>
                  <w:sdtContent>
                    <w:r w:rsidR="00F20579" w:rsidRPr="00245B0E">
                      <w:t>CompanyAddress2</w:t>
                    </w:r>
                  </w:sdtContent>
                </w:sdt>
              </w:p>
            </w:tc>
          </w:tr>
          <w:tr w:rsidR="00F20579" w:rsidRPr="00245B0E" w14:paraId="39905CE1" w14:textId="77777777" w:rsidTr="00F20579">
            <w:tc>
              <w:tcPr>
                <w:tcW w:w="5000" w:type="pct"/>
              </w:tcPr>
              <w:p w14:paraId="71E35713" w14:textId="77777777" w:rsidR="00F20579" w:rsidRPr="00245B0E" w:rsidRDefault="00BA73E0" w:rsidP="00F20579">
                <w:pPr>
                  <w:pStyle w:val="Sinespaciado"/>
                </w:pPr>
                <w:sdt>
                  <w:sdtPr>
                    <w:alias w:val="#Nav: /Header/CompanyAddress3"/>
                    <w:tag w:val="#Nav: Standard_Sales_Quote/1304"/>
                    <w:id w:val="126520127"/>
                    <w:placeholder>
                      <w:docPart w:val="8FB5EDF1EA174010BBB4E0428AFB79F3"/>
                    </w:placeholder>
                    <w:dataBinding w:prefixMappings="xmlns:ns0='urn:microsoft-dynamics-nav/reports/Standard_Sales_Quote/1304/'" w:xpath="/ns0:NavWordReportXmlPart[1]/ns0:Header[1]/ns0:CompanyAddress3[1]" w:storeItemID="{F9C78603-DC11-4F92-ABE6-1964D69B0DA0}"/>
                    <w:text/>
                  </w:sdtPr>
                  <w:sdtEndPr/>
                  <w:sdtContent>
                    <w:r w:rsidR="00F20579" w:rsidRPr="00245B0E">
                      <w:t>CompanyAddress3</w:t>
                    </w:r>
                  </w:sdtContent>
                </w:sdt>
              </w:p>
            </w:tc>
          </w:tr>
          <w:tr w:rsidR="00F20579" w:rsidRPr="00245B0E" w14:paraId="4F4AE344" w14:textId="77777777" w:rsidTr="00F20579">
            <w:tc>
              <w:tcPr>
                <w:tcW w:w="5000" w:type="pct"/>
              </w:tcPr>
              <w:p w14:paraId="72480092" w14:textId="77777777" w:rsidR="00F20579" w:rsidRPr="00245B0E" w:rsidRDefault="00BA73E0" w:rsidP="00F20579">
                <w:pPr>
                  <w:pStyle w:val="Sinespaciado"/>
                </w:pPr>
                <w:sdt>
                  <w:sdtPr>
                    <w:alias w:val="#Nav: /Header/CompanyAddress4"/>
                    <w:tag w:val="#Nav: Standard_Sales_Quote/1304"/>
                    <w:id w:val="1471484537"/>
                    <w:placeholder>
                      <w:docPart w:val="5E2B96F66A2D44F5935CC8BC98175876"/>
                    </w:placeholder>
                    <w:dataBinding w:prefixMappings="xmlns:ns0='urn:microsoft-dynamics-nav/reports/Standard_Sales_Quote/1304/'" w:xpath="/ns0:NavWordReportXmlPart[1]/ns0:Header[1]/ns0:CompanyAddress4[1]" w:storeItemID="{F9C78603-DC11-4F92-ABE6-1964D69B0DA0}"/>
                    <w:text/>
                  </w:sdtPr>
                  <w:sdtEndPr/>
                  <w:sdtContent>
                    <w:r w:rsidR="00F20579" w:rsidRPr="00245B0E">
                      <w:t>CompanyAddress4</w:t>
                    </w:r>
                  </w:sdtContent>
                </w:sdt>
              </w:p>
            </w:tc>
          </w:tr>
          <w:tr w:rsidR="00E3224C" w:rsidRPr="00245B0E" w14:paraId="0963684B" w14:textId="77777777" w:rsidTr="00F20579">
            <w:sdt>
              <w:sdtPr>
                <w:alias w:val="#Nav: /Header/CompanyPhoneNo"/>
                <w:tag w:val="#Nav: Standard_Sales_Quote/1304"/>
                <w:id w:val="204378218"/>
                <w:placeholder>
                  <w:docPart w:val="DB394083412F488D8F8D80F5AD90495B"/>
                </w:placeholder>
                <w:dataBinding w:prefixMappings="xmlns:ns0='urn:microsoft-dynamics-nav/reports/Standard_Sales_Quote/1304/'" w:xpath="/ns0:NavWordReportXmlPart[1]/ns0:Header[1]/ns0:CompanyPhoneNo[1]" w:storeItemID="{F9C78603-DC11-4F92-ABE6-1964D69B0DA0}"/>
                <w:text/>
              </w:sdtPr>
              <w:sdtEndPr/>
              <w:sdtContent>
                <w:tc>
                  <w:tcPr>
                    <w:tcW w:w="5000" w:type="pct"/>
                  </w:tcPr>
                  <w:p w14:paraId="2BE4F3A2" w14:textId="63171A8E" w:rsidR="00E3224C" w:rsidRDefault="00E3224C" w:rsidP="00E3224C">
                    <w:pPr>
                      <w:pStyle w:val="Sinespaciado"/>
                    </w:pPr>
                    <w:r>
                      <w:rPr>
                        <w:lang w:val="da-DK"/>
                      </w:rPr>
                      <w:t>CompanyPhoneNo</w:t>
                    </w:r>
                  </w:p>
                </w:tc>
              </w:sdtContent>
            </w:sdt>
          </w:tr>
          <w:tr w:rsidR="00E3224C" w:rsidRPr="00245B0E" w14:paraId="3F7220EC" w14:textId="77777777" w:rsidTr="00F20579">
            <w:sdt>
              <w:sdtPr>
                <w:alias w:val="#Nav: /Header/CompanyVATRegistrationNo"/>
                <w:tag w:val="#Nav: Standard_Sales_Quote/1304"/>
                <w:id w:val="1744140768"/>
                <w:placeholder>
                  <w:docPart w:val="0E6FE20C39F44032944E1B0B961AE29F"/>
                </w:placeholder>
                <w:dataBinding w:prefixMappings="xmlns:ns0='urn:microsoft-dynamics-nav/reports/Standard_Sales_Quote/1304/'" w:xpath="/ns0:NavWordReportXmlPart[1]/ns0:Header[1]/ns0:CompanyVATRegistrationNo[1]" w:storeItemID="{F9C78603-DC11-4F92-ABE6-1964D69B0DA0}"/>
                <w:text/>
              </w:sdtPr>
              <w:sdtEndPr/>
              <w:sdtContent>
                <w:tc>
                  <w:tcPr>
                    <w:tcW w:w="5000" w:type="pct"/>
                  </w:tcPr>
                  <w:p w14:paraId="643E272F" w14:textId="7973C615" w:rsidR="00E3224C" w:rsidRDefault="00E3224C" w:rsidP="00E3224C">
                    <w:pPr>
                      <w:pStyle w:val="Sinespaciado"/>
                    </w:pPr>
                    <w:r w:rsidRPr="00543913">
                      <w:rPr>
                        <w:lang w:val="da-DK"/>
                      </w:rPr>
                      <w:t>CompanyVATRegistrationNo</w:t>
                    </w:r>
                  </w:p>
                </w:tc>
              </w:sdtContent>
            </w:sdt>
          </w:tr>
        </w:tbl>
        <w:p w14:paraId="110396C5" w14:textId="77777777" w:rsidR="00F20579" w:rsidRPr="00570E10" w:rsidRDefault="00F20579" w:rsidP="00F20579">
          <w:pPr>
            <w:pStyle w:val="Ttulo"/>
            <w:rPr>
              <w:sz w:val="16"/>
              <w:szCs w:val="16"/>
            </w:rPr>
          </w:pPr>
        </w:p>
      </w:tc>
      <w:tc>
        <w:tcPr>
          <w:tcW w:w="1282" w:type="pct"/>
        </w:tcPr>
        <w:p w14:paraId="3D1A2C52" w14:textId="772299CE" w:rsidR="00F20579" w:rsidRDefault="00BA73E0" w:rsidP="00F20579">
          <w:pPr>
            <w:pStyle w:val="Ttulo"/>
            <w:jc w:val="both"/>
          </w:pPr>
          <w:sdt>
            <w:sdtPr>
              <w:rPr>
                <w:sz w:val="32"/>
                <w:szCs w:val="32"/>
              </w:rPr>
              <w:alias w:val="#Nav: /Header/DocumentTitle_Lbl"/>
              <w:tag w:val="#Nav: Standard_Sales_Quote/1304"/>
              <w:id w:val="-807468989"/>
              <w:placeholder>
                <w:docPart w:val="B39536E302B943D398EDB6DECAF2847D"/>
              </w:placeholder>
              <w:dataBinding w:prefixMappings="xmlns:ns0='urn:microsoft-dynamics-nav/reports/Standard_Sales_Quote/1304/'" w:xpath="/ns0:NavWordReportXmlPart[1]/ns0:Header[1]/ns0:DocumentTitle_Lbl[1]" w:storeItemID="{F9C78603-DC11-4F92-ABE6-1964D69B0DA0}"/>
              <w:text/>
            </w:sdtPr>
            <w:sdtEndPr/>
            <w:sdtContent>
              <w:proofErr w:type="spellStart"/>
              <w:r w:rsidR="00F20579" w:rsidRPr="00553495">
                <w:rPr>
                  <w:sz w:val="32"/>
                  <w:szCs w:val="32"/>
                </w:rPr>
                <w:t>DocumentTitle_Lbl</w:t>
              </w:r>
              <w:proofErr w:type="spellEnd"/>
            </w:sdtContent>
          </w:sdt>
          <w:r w:rsidR="00F20579" w:rsidRPr="00E111C4">
            <w:t xml:space="preserve"> </w:t>
          </w:r>
        </w:p>
        <w:p w14:paraId="4373D856" w14:textId="58512C37" w:rsidR="00F20579" w:rsidRPr="00570E10" w:rsidRDefault="00BA73E0" w:rsidP="00F20579">
          <w:pPr>
            <w:pStyle w:val="Ttulo"/>
            <w:rPr>
              <w:b/>
              <w:bCs/>
              <w:sz w:val="32"/>
              <w:szCs w:val="32"/>
            </w:rPr>
          </w:pPr>
          <w:sdt>
            <w:sdtPr>
              <w:rPr>
                <w:rStyle w:val="TtuloCar"/>
                <w:b/>
                <w:bCs/>
                <w:sz w:val="32"/>
                <w:szCs w:val="32"/>
              </w:rPr>
              <w:alias w:val="#Nav: /Header/DocumentNo"/>
              <w:tag w:val="#Nav: Standard_Sales_Quote/1304"/>
              <w:id w:val="1256330535"/>
              <w:placeholder>
                <w:docPart w:val="B39536E302B943D398EDB6DECAF2847D"/>
              </w:placeholder>
              <w:dataBinding w:prefixMappings="xmlns:ns0='urn:microsoft-dynamics-nav/reports/Standard_Sales_Quote/1304/'" w:xpath="/ns0:NavWordReportXmlPart[1]/ns0:Header[1]/ns0:DocumentNo[1]" w:storeItemID="{F9C78603-DC11-4F92-ABE6-1964D69B0DA0}"/>
              <w:text/>
            </w:sdtPr>
            <w:sdtEndPr>
              <w:rPr>
                <w:rStyle w:val="TtuloCar"/>
              </w:rPr>
            </w:sdtEndPr>
            <w:sdtContent>
              <w:proofErr w:type="spellStart"/>
              <w:r w:rsidR="00F20579" w:rsidRPr="00570E10">
                <w:rPr>
                  <w:rStyle w:val="TtuloCar"/>
                  <w:b/>
                  <w:bCs/>
                  <w:sz w:val="32"/>
                  <w:szCs w:val="32"/>
                </w:rPr>
                <w:t>DocumentNo</w:t>
              </w:r>
              <w:proofErr w:type="spellEnd"/>
            </w:sdtContent>
          </w:sdt>
        </w:p>
        <w:p w14:paraId="4E3F2532" w14:textId="77777777" w:rsidR="00F20579" w:rsidRPr="00553495" w:rsidRDefault="00BA73E0" w:rsidP="00F20579">
          <w:pPr>
            <w:pStyle w:val="Subttulo"/>
            <w:rPr>
              <w:sz w:val="28"/>
              <w:szCs w:val="28"/>
            </w:rPr>
          </w:pPr>
          <w:sdt>
            <w:sdtPr>
              <w:rPr>
                <w:rStyle w:val="SubttuloCar"/>
                <w:sz w:val="28"/>
                <w:szCs w:val="28"/>
              </w:rPr>
              <w:alias w:val="#Nav: /Header/DocumentDate"/>
              <w:tag w:val="#Nav: Standard_Sales_Quote/1304"/>
              <w:id w:val="-873225728"/>
              <w:placeholder>
                <w:docPart w:val="B070DE5CF96645F89EFB1334EDFAB542"/>
              </w:placeholder>
              <w:dataBinding w:prefixMappings="xmlns:ns0='urn:microsoft-dynamics-nav/reports/Standard_Sales_Quote/1304/'" w:xpath="/ns0:NavWordReportXmlPart[1]/ns0:Header[1]/ns0:DocumentDate[1]" w:storeItemID="{F9C78603-DC11-4F92-ABE6-1964D69B0DA0}"/>
              <w:text/>
            </w:sdtPr>
            <w:sdtEndPr>
              <w:rPr>
                <w:rStyle w:val="SubttuloCar"/>
              </w:rPr>
            </w:sdtEndPr>
            <w:sdtContent>
              <w:proofErr w:type="spellStart"/>
              <w:r w:rsidR="00F20579" w:rsidRPr="00553495">
                <w:rPr>
                  <w:rStyle w:val="SubttuloCar"/>
                  <w:sz w:val="28"/>
                  <w:szCs w:val="28"/>
                </w:rPr>
                <w:t>DocumentDate</w:t>
              </w:r>
              <w:proofErr w:type="spellEnd"/>
            </w:sdtContent>
          </w:sdt>
        </w:p>
        <w:p w14:paraId="6782D3B7" w14:textId="77777777" w:rsidR="00F20579" w:rsidRPr="00553495" w:rsidRDefault="00BA73E0" w:rsidP="00F20579">
          <w:pPr>
            <w:pStyle w:val="Subttulo"/>
            <w:rPr>
              <w:sz w:val="28"/>
              <w:szCs w:val="28"/>
            </w:rPr>
          </w:pPr>
          <w:sdt>
            <w:sdtPr>
              <w:rPr>
                <w:sz w:val="28"/>
                <w:szCs w:val="28"/>
              </w:rPr>
              <w:alias w:val="#Nav: /Header/Page_Lbl"/>
              <w:tag w:val="#Nav: Standard_Sales_Quote/1304"/>
              <w:id w:val="894861004"/>
              <w:placeholder>
                <w:docPart w:val="1EFD7686454E43ACBF3039824E35D717"/>
              </w:placeholder>
              <w:dataBinding w:prefixMappings="xmlns:ns0='urn:microsoft-dynamics-nav/reports/Standard_Sales_Quote/1304/'" w:xpath="/ns0:NavWordReportXmlPart[1]/ns0:Header[1]/ns0:Page_Lbl[1]" w:storeItemID="{F9C78603-DC11-4F92-ABE6-1964D69B0DA0}"/>
              <w:text/>
            </w:sdtPr>
            <w:sdtEndPr/>
            <w:sdtContent>
              <w:proofErr w:type="spellStart"/>
              <w:r w:rsidR="00F20579" w:rsidRPr="00553495">
                <w:rPr>
                  <w:sz w:val="28"/>
                  <w:szCs w:val="28"/>
                </w:rPr>
                <w:t>Page_Lbl</w:t>
              </w:r>
              <w:proofErr w:type="spellEnd"/>
            </w:sdtContent>
          </w:sdt>
          <w:r w:rsidR="00F20579" w:rsidRPr="00553495">
            <w:rPr>
              <w:sz w:val="28"/>
              <w:szCs w:val="28"/>
            </w:rPr>
            <w:t xml:space="preserve">  </w:t>
          </w:r>
          <w:r w:rsidR="00F20579" w:rsidRPr="00553495">
            <w:rPr>
              <w:bCs/>
              <w:sz w:val="28"/>
              <w:szCs w:val="28"/>
            </w:rPr>
            <w:fldChar w:fldCharType="begin"/>
          </w:r>
          <w:r w:rsidR="00F20579" w:rsidRPr="00553495">
            <w:rPr>
              <w:bCs/>
              <w:sz w:val="28"/>
              <w:szCs w:val="28"/>
            </w:rPr>
            <w:instrText xml:space="preserve"> PAGE  \* Arabic  \* MERGEFORMAT </w:instrText>
          </w:r>
          <w:r w:rsidR="00F20579" w:rsidRPr="00553495">
            <w:rPr>
              <w:bCs/>
              <w:sz w:val="28"/>
              <w:szCs w:val="28"/>
            </w:rPr>
            <w:fldChar w:fldCharType="separate"/>
          </w:r>
          <w:r w:rsidR="00F20579" w:rsidRPr="00553495">
            <w:rPr>
              <w:bCs/>
              <w:sz w:val="28"/>
              <w:szCs w:val="28"/>
            </w:rPr>
            <w:t>1</w:t>
          </w:r>
          <w:r w:rsidR="00F20579" w:rsidRPr="00553495">
            <w:rPr>
              <w:bCs/>
              <w:sz w:val="28"/>
              <w:szCs w:val="28"/>
            </w:rPr>
            <w:fldChar w:fldCharType="end"/>
          </w:r>
          <w:r w:rsidR="00F20579" w:rsidRPr="00553495">
            <w:rPr>
              <w:sz w:val="28"/>
              <w:szCs w:val="28"/>
            </w:rPr>
            <w:t xml:space="preserve"> / </w:t>
          </w:r>
          <w:r w:rsidR="00F20579" w:rsidRPr="00553495">
            <w:rPr>
              <w:bCs/>
              <w:sz w:val="28"/>
              <w:szCs w:val="28"/>
            </w:rPr>
            <w:fldChar w:fldCharType="begin"/>
          </w:r>
          <w:r w:rsidR="00F20579" w:rsidRPr="00553495">
            <w:rPr>
              <w:bCs/>
              <w:sz w:val="28"/>
              <w:szCs w:val="28"/>
            </w:rPr>
            <w:instrText xml:space="preserve"> NUMPAGES  \* Arabic  \* MERGEFORMAT </w:instrText>
          </w:r>
          <w:r w:rsidR="00F20579" w:rsidRPr="00553495">
            <w:rPr>
              <w:bCs/>
              <w:sz w:val="28"/>
              <w:szCs w:val="28"/>
            </w:rPr>
            <w:fldChar w:fldCharType="separate"/>
          </w:r>
          <w:r w:rsidR="00F20579" w:rsidRPr="00553495">
            <w:rPr>
              <w:bCs/>
              <w:sz w:val="28"/>
              <w:szCs w:val="28"/>
            </w:rPr>
            <w:t>1</w:t>
          </w:r>
          <w:r w:rsidR="00F20579" w:rsidRPr="00553495">
            <w:rPr>
              <w:bCs/>
              <w:sz w:val="28"/>
              <w:szCs w:val="28"/>
            </w:rPr>
            <w:fldChar w:fldCharType="end"/>
          </w:r>
        </w:p>
        <w:p w14:paraId="08605D45" w14:textId="17FE4757" w:rsidR="00F20579" w:rsidRDefault="00F20579" w:rsidP="00F20579">
          <w:pPr>
            <w:pStyle w:val="Ttulo"/>
          </w:pPr>
        </w:p>
      </w:tc>
    </w:tr>
  </w:tbl>
  <w:p w14:paraId="18EF5121" w14:textId="77777777" w:rsidR="005C273C" w:rsidRDefault="005C273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B1B87"/>
    <w:rsid w:val="000D5A6D"/>
    <w:rsid w:val="000E071F"/>
    <w:rsid w:val="00103846"/>
    <w:rsid w:val="0011793B"/>
    <w:rsid w:val="00126D5A"/>
    <w:rsid w:val="001307AA"/>
    <w:rsid w:val="00134A71"/>
    <w:rsid w:val="00151C73"/>
    <w:rsid w:val="001621D9"/>
    <w:rsid w:val="00176BAF"/>
    <w:rsid w:val="0018314D"/>
    <w:rsid w:val="001B793C"/>
    <w:rsid w:val="001D1CE2"/>
    <w:rsid w:val="001D6807"/>
    <w:rsid w:val="0020108A"/>
    <w:rsid w:val="00207B33"/>
    <w:rsid w:val="00212D9D"/>
    <w:rsid w:val="00235CA0"/>
    <w:rsid w:val="00245B0E"/>
    <w:rsid w:val="00261876"/>
    <w:rsid w:val="0026269B"/>
    <w:rsid w:val="002669DB"/>
    <w:rsid w:val="00273BA9"/>
    <w:rsid w:val="0029628E"/>
    <w:rsid w:val="00297A15"/>
    <w:rsid w:val="002A29DF"/>
    <w:rsid w:val="002A382C"/>
    <w:rsid w:val="002B6B46"/>
    <w:rsid w:val="002E2A56"/>
    <w:rsid w:val="00337723"/>
    <w:rsid w:val="00355E20"/>
    <w:rsid w:val="00362034"/>
    <w:rsid w:val="00367B0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92354"/>
    <w:rsid w:val="004A4D71"/>
    <w:rsid w:val="004B22F6"/>
    <w:rsid w:val="004B47ED"/>
    <w:rsid w:val="004B6FE5"/>
    <w:rsid w:val="004C60A5"/>
    <w:rsid w:val="004F2432"/>
    <w:rsid w:val="005023D6"/>
    <w:rsid w:val="0051660C"/>
    <w:rsid w:val="00524FE6"/>
    <w:rsid w:val="005421C5"/>
    <w:rsid w:val="00543913"/>
    <w:rsid w:val="00552846"/>
    <w:rsid w:val="00553495"/>
    <w:rsid w:val="00563DCD"/>
    <w:rsid w:val="00570E10"/>
    <w:rsid w:val="005731CF"/>
    <w:rsid w:val="00587157"/>
    <w:rsid w:val="00595F7F"/>
    <w:rsid w:val="005963DE"/>
    <w:rsid w:val="0059697B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369F6"/>
    <w:rsid w:val="006408B5"/>
    <w:rsid w:val="0067225B"/>
    <w:rsid w:val="00677AD5"/>
    <w:rsid w:val="0068273F"/>
    <w:rsid w:val="00683CCE"/>
    <w:rsid w:val="00684EEB"/>
    <w:rsid w:val="006907F2"/>
    <w:rsid w:val="006A2A7B"/>
    <w:rsid w:val="006B5E07"/>
    <w:rsid w:val="006C30D9"/>
    <w:rsid w:val="006C4581"/>
    <w:rsid w:val="006C5297"/>
    <w:rsid w:val="006D4B90"/>
    <w:rsid w:val="006D64AE"/>
    <w:rsid w:val="006F2626"/>
    <w:rsid w:val="0071439C"/>
    <w:rsid w:val="00716E24"/>
    <w:rsid w:val="00741F6B"/>
    <w:rsid w:val="007537BA"/>
    <w:rsid w:val="007603CA"/>
    <w:rsid w:val="00760FA8"/>
    <w:rsid w:val="00765190"/>
    <w:rsid w:val="00766078"/>
    <w:rsid w:val="007773B8"/>
    <w:rsid w:val="00777ADC"/>
    <w:rsid w:val="00793A39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7595"/>
    <w:rsid w:val="008914C7"/>
    <w:rsid w:val="008A60B3"/>
    <w:rsid w:val="008C3901"/>
    <w:rsid w:val="008D7475"/>
    <w:rsid w:val="008E56A5"/>
    <w:rsid w:val="008E766D"/>
    <w:rsid w:val="008F0A38"/>
    <w:rsid w:val="009072D1"/>
    <w:rsid w:val="00914278"/>
    <w:rsid w:val="0092542A"/>
    <w:rsid w:val="00933DB5"/>
    <w:rsid w:val="00943A17"/>
    <w:rsid w:val="009453BC"/>
    <w:rsid w:val="00954C6C"/>
    <w:rsid w:val="00961927"/>
    <w:rsid w:val="00966D04"/>
    <w:rsid w:val="00982950"/>
    <w:rsid w:val="009910A1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828C9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A73E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C0B19"/>
    <w:rsid w:val="00CD1B92"/>
    <w:rsid w:val="00D02938"/>
    <w:rsid w:val="00D15960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853EC"/>
    <w:rsid w:val="00DA0F11"/>
    <w:rsid w:val="00DA580A"/>
    <w:rsid w:val="00DB4B5B"/>
    <w:rsid w:val="00DC6F05"/>
    <w:rsid w:val="00DF30F1"/>
    <w:rsid w:val="00E111C4"/>
    <w:rsid w:val="00E22B7E"/>
    <w:rsid w:val="00E3224C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3365"/>
    <w:rsid w:val="00EC4C86"/>
    <w:rsid w:val="00ED0377"/>
    <w:rsid w:val="00ED306F"/>
    <w:rsid w:val="00EE2CA3"/>
    <w:rsid w:val="00EE53F7"/>
    <w:rsid w:val="00F14176"/>
    <w:rsid w:val="00F20579"/>
    <w:rsid w:val="00F20F72"/>
    <w:rsid w:val="00F219F1"/>
    <w:rsid w:val="00F36FA0"/>
    <w:rsid w:val="00F44822"/>
    <w:rsid w:val="00F51445"/>
    <w:rsid w:val="00F53AC6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432DA8"/>
  <w15:chartTrackingRefBased/>
  <w15:docId w15:val="{E2549915-E243-404E-BFE4-A872CCB9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Textoennegrita">
    <w:name w:val="Strong"/>
    <w:basedOn w:val="Fuentedeprrafopredeter"/>
    <w:uiPriority w:val="22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uiPriority w:val="1"/>
    <w:qFormat/>
    <w:rsid w:val="00E111C4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C0B1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customXml" Target="../customXml/item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D35C3-C010-4CB0-BB81-427414E83B45}"/>
      </w:docPartPr>
      <w:docPartBody>
        <w:p w:rsidR="00633AE0" w:rsidRDefault="005814F5">
          <w:r w:rsidRPr="00B65CD3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09DE4-7473-4C9B-AB44-523F014F7E31}"/>
      </w:docPartPr>
      <w:docPartBody>
        <w:p w:rsidR="00C003A2" w:rsidRDefault="002C43D3">
          <w:r w:rsidRPr="002E3055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45FD36F08A545278C6BC8753C42F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C0397-D9D4-47DC-9639-AC8D6B9178AA}"/>
      </w:docPartPr>
      <w:docPartBody>
        <w:p w:rsidR="00D66D7A" w:rsidRDefault="00FB03E6" w:rsidP="00FB03E6">
          <w:pPr>
            <w:pStyle w:val="C45FD36F08A545278C6BC8753C42F254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B916EA14647444687A79E7410B9A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3E591-12E3-4264-963D-5BBD9B88F887}"/>
      </w:docPartPr>
      <w:docPartBody>
        <w:p w:rsidR="00D66D7A" w:rsidRDefault="00FB03E6" w:rsidP="00FB03E6">
          <w:pPr>
            <w:pStyle w:val="BB916EA14647444687A79E7410B9AAA2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FB5EDF1EA174010BBB4E0428AFB7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5A115-3C94-4788-A6FF-8BB0496E9433}"/>
      </w:docPartPr>
      <w:docPartBody>
        <w:p w:rsidR="00D66D7A" w:rsidRDefault="00FB03E6" w:rsidP="00FB03E6">
          <w:pPr>
            <w:pStyle w:val="8FB5EDF1EA174010BBB4E0428AFB79F3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E2B96F66A2D44F5935CC8BC98175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D7330-1598-4475-B852-9ADEAD25D401}"/>
      </w:docPartPr>
      <w:docPartBody>
        <w:p w:rsidR="00D66D7A" w:rsidRDefault="00FB03E6" w:rsidP="00FB03E6">
          <w:pPr>
            <w:pStyle w:val="5E2B96F66A2D44F5935CC8BC98175876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39536E302B943D398EDB6DECAF28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D1952-785F-408A-A6BF-8C7652814812}"/>
      </w:docPartPr>
      <w:docPartBody>
        <w:p w:rsidR="00D66D7A" w:rsidRDefault="00FB03E6" w:rsidP="00FB03E6">
          <w:pPr>
            <w:pStyle w:val="B39536E302B943D398EDB6DECAF2847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070DE5CF96645F89EFB1334EDFAB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A42C8-D529-4B6C-AC96-8B52878EE8BB}"/>
      </w:docPartPr>
      <w:docPartBody>
        <w:p w:rsidR="00D66D7A" w:rsidRDefault="00FB03E6" w:rsidP="00FB03E6">
          <w:pPr>
            <w:pStyle w:val="B070DE5CF96645F89EFB1334EDFAB54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EFD7686454E43ACBF3039824E35D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9A3B3-83E4-48C7-AE27-C0D133620489}"/>
      </w:docPartPr>
      <w:docPartBody>
        <w:p w:rsidR="00D66D7A" w:rsidRDefault="00FB03E6" w:rsidP="00FB03E6">
          <w:pPr>
            <w:pStyle w:val="1EFD7686454E43ACBF3039824E35D71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06CA06ED9FA43E694EDF95E0E1268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33EC4-F386-4D64-801B-833B54937F30}"/>
      </w:docPartPr>
      <w:docPartBody>
        <w:p w:rsidR="00D66D7A" w:rsidRDefault="00FB03E6" w:rsidP="00FB03E6">
          <w:pPr>
            <w:pStyle w:val="506CA06ED9FA43E694EDF95E0E12682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0B8CCBBF4B2478B959B49908477B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3BB0E-6A3C-4AFA-84BE-E2FF9488F45A}"/>
      </w:docPartPr>
      <w:docPartBody>
        <w:p w:rsidR="00D66D7A" w:rsidRDefault="00FB03E6" w:rsidP="00FB03E6">
          <w:pPr>
            <w:pStyle w:val="00B8CCBBF4B2478B959B49908477B5B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EA0E3EA4BBA4DCAA54228D939C32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02707-5198-4D2A-99EA-A4E2A5AB8DBC}"/>
      </w:docPartPr>
      <w:docPartBody>
        <w:p w:rsidR="00D66D7A" w:rsidRDefault="00FB03E6" w:rsidP="00FB03E6">
          <w:pPr>
            <w:pStyle w:val="0EA0E3EA4BBA4DCAA54228D939C32C7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9B9AF60B3EB48288D046F7DFF67D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8785A-EC4C-4C43-87A9-D501FC2E5717}"/>
      </w:docPartPr>
      <w:docPartBody>
        <w:p w:rsidR="00D66D7A" w:rsidRDefault="00FB03E6" w:rsidP="00FB03E6">
          <w:pPr>
            <w:pStyle w:val="D9B9AF60B3EB48288D046F7DFF67D4A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FA0DF1CB82247948848EB47E8CC6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4E76D-D02B-470E-B3F5-09D58CA1CC5E}"/>
      </w:docPartPr>
      <w:docPartBody>
        <w:p w:rsidR="00D66D7A" w:rsidRDefault="00FB03E6" w:rsidP="00FB03E6">
          <w:pPr>
            <w:pStyle w:val="5FA0DF1CB82247948848EB47E8CC6C2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67F987E826743138A8D5BBF78627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7C6BB-A39F-445D-B3D1-CD21407BEE1E}"/>
      </w:docPartPr>
      <w:docPartBody>
        <w:p w:rsidR="00D66D7A" w:rsidRDefault="00FB03E6" w:rsidP="00FB03E6">
          <w:pPr>
            <w:pStyle w:val="167F987E826743138A8D5BBF786279D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F4EF4F1BD7F49648492C8A14F966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BE50-2778-44D0-9A07-C8604BB4C668}"/>
      </w:docPartPr>
      <w:docPartBody>
        <w:p w:rsidR="00D66D7A" w:rsidRDefault="00FB03E6" w:rsidP="00FB03E6">
          <w:pPr>
            <w:pStyle w:val="BF4EF4F1BD7F49648492C8A14F966F3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CA66CD7066C407D951E81F001C03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F9F3DC-DB60-44A4-859A-A88BC92D0A47}"/>
      </w:docPartPr>
      <w:docPartBody>
        <w:p w:rsidR="00D66D7A" w:rsidRDefault="00FB03E6" w:rsidP="00FB03E6">
          <w:pPr>
            <w:pStyle w:val="ACA66CD7066C407D951E81F001C03B0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82078BD50B94765B10B18A38F3A2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5A4B1-03C3-4100-9E1A-665CEB44A7C2}"/>
      </w:docPartPr>
      <w:docPartBody>
        <w:p w:rsidR="00D66D7A" w:rsidRDefault="00FB03E6" w:rsidP="00FB03E6">
          <w:pPr>
            <w:pStyle w:val="082078BD50B94765B10B18A38F3A2000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A59BDDE5D1C4F26B42FBB2BF9716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76525-C2BF-497A-8E93-6D0C98F7BF04}"/>
      </w:docPartPr>
      <w:docPartBody>
        <w:p w:rsidR="00D66D7A" w:rsidRDefault="00FB03E6" w:rsidP="00FB03E6">
          <w:pPr>
            <w:pStyle w:val="8A59BDDE5D1C4F26B42FBB2BF971645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048810678494F6DBDDDB25723136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B4062-A99C-4291-8D9D-DF368EA50A12}"/>
      </w:docPartPr>
      <w:docPartBody>
        <w:p w:rsidR="00D66D7A" w:rsidRDefault="00FB03E6" w:rsidP="00FB03E6">
          <w:pPr>
            <w:pStyle w:val="B048810678494F6DBDDDB25723136F7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C7A6551B6EF40DCB5E40DF444803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06ED6-585C-4483-9D09-F71CCB1101AA}"/>
      </w:docPartPr>
      <w:docPartBody>
        <w:p w:rsidR="00F53981" w:rsidRDefault="00B336A5" w:rsidP="00B336A5">
          <w:pPr>
            <w:pStyle w:val="7C7A6551B6EF40DCB5E40DF4448030B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9AA8915959A45EC8A891F50DDF0D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284DE5-2AF5-4BA5-94D8-F78270EF4BED}"/>
      </w:docPartPr>
      <w:docPartBody>
        <w:p w:rsidR="00F53981" w:rsidRDefault="00B336A5" w:rsidP="00B336A5">
          <w:pPr>
            <w:pStyle w:val="A9AA8915959A45EC8A891F50DDF0DB0D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D2B15012796470DB3F139AD88203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42994-D86F-40DF-ACF5-90A0A9A50BB5}"/>
      </w:docPartPr>
      <w:docPartBody>
        <w:p w:rsidR="00F53981" w:rsidRDefault="00B336A5" w:rsidP="00B336A5">
          <w:pPr>
            <w:pStyle w:val="4D2B15012796470DB3F139AD8820319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3FED0B267BE4F57A33EE223CBCA5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037E5-50E6-401E-A448-10D854039746}"/>
      </w:docPartPr>
      <w:docPartBody>
        <w:p w:rsidR="00F53981" w:rsidRDefault="00B336A5" w:rsidP="00B336A5">
          <w:pPr>
            <w:pStyle w:val="83FED0B267BE4F57A33EE223CBCA516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E77AF14F7AA4E7391E8CECC9A895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2229B-A6B2-44EF-B5D3-198B881C32AC}"/>
      </w:docPartPr>
      <w:docPartBody>
        <w:p w:rsidR="00F53981" w:rsidRDefault="00B336A5" w:rsidP="00B336A5">
          <w:pPr>
            <w:pStyle w:val="8E77AF14F7AA4E7391E8CECC9A895D9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303C3BD7A5C4EB6BB71C19AF2FB3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B065C-20A6-4D72-BA63-008D00DB957C}"/>
      </w:docPartPr>
      <w:docPartBody>
        <w:p w:rsidR="00F53981" w:rsidRDefault="00B336A5" w:rsidP="00B336A5">
          <w:pPr>
            <w:pStyle w:val="1303C3BD7A5C4EB6BB71C19AF2FB34E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A5D6244C5984A82B0121B2C8AA7A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E6296-D87E-4091-A57A-A73A492A8645}"/>
      </w:docPartPr>
      <w:docPartBody>
        <w:p w:rsidR="00F53981" w:rsidRDefault="00B336A5" w:rsidP="00B336A5">
          <w:pPr>
            <w:pStyle w:val="FA5D6244C5984A82B0121B2C8AA7AC6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B394083412F488D8F8D80F5AD904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CB128-971E-4E20-B110-CD17273876A1}"/>
      </w:docPartPr>
      <w:docPartBody>
        <w:p w:rsidR="00F53981" w:rsidRDefault="00F53981" w:rsidP="00F53981">
          <w:pPr>
            <w:pStyle w:val="DB394083412F488D8F8D80F5AD90495B"/>
          </w:pPr>
          <w:r w:rsidRPr="0013251C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E6FE20C39F44032944E1B0B961AE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57E10-8AA1-4E97-94BC-BE3A7E8F7DC4}"/>
      </w:docPartPr>
      <w:docPartBody>
        <w:p w:rsidR="00F53981" w:rsidRDefault="00F53981" w:rsidP="00F53981">
          <w:pPr>
            <w:pStyle w:val="0E6FE20C39F44032944E1B0B961AE29F"/>
          </w:pPr>
          <w:r w:rsidRPr="0013251C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090FF54E6124D4B969823A6CBCD7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7963C-2E39-4CE5-A185-BD2777430F75}"/>
      </w:docPartPr>
      <w:docPartBody>
        <w:p w:rsidR="00CF2F19" w:rsidRDefault="00CF2F19" w:rsidP="00CF2F19">
          <w:pPr>
            <w:pStyle w:val="6090FF54E6124D4B969823A6CBCD7FD9"/>
          </w:pPr>
          <w:r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7A0855F181147DD951E039E4F490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D31CE-F7CB-48C5-A8E0-5416109CD658}"/>
      </w:docPartPr>
      <w:docPartBody>
        <w:p w:rsidR="00CF2F19" w:rsidRDefault="00CF2F19" w:rsidP="00CF2F19">
          <w:pPr>
            <w:pStyle w:val="B7A0855F181147DD951E039E4F490435"/>
          </w:pPr>
          <w:r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49B39976ABD4AEBB37F60924DB07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D5EE2-F074-496F-949F-CFCC2F463ADE}"/>
      </w:docPartPr>
      <w:docPartBody>
        <w:p w:rsidR="00CF2F19" w:rsidRDefault="00CF2F19" w:rsidP="00CF2F19">
          <w:pPr>
            <w:pStyle w:val="C49B39976ABD4AEBB37F60924DB0701F"/>
          </w:pPr>
          <w:r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09FA145423549D09DBA9D40DFB77B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F7975-2484-41E5-B6BA-273A0770D584}"/>
      </w:docPartPr>
      <w:docPartBody>
        <w:p w:rsidR="00CF2F19" w:rsidRDefault="00CF2F19" w:rsidP="00CF2F19">
          <w:pPr>
            <w:pStyle w:val="309FA145423549D09DBA9D40DFB77B54"/>
          </w:pPr>
          <w:r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07E4BABE41A487BB18660C8D91B1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84A90-66B7-4094-A841-23F1C3EBDF2F}"/>
      </w:docPartPr>
      <w:docPartBody>
        <w:p w:rsidR="00CF2F19" w:rsidRDefault="00CF2F19" w:rsidP="00CF2F19">
          <w:pPr>
            <w:pStyle w:val="F07E4BABE41A487BB18660C8D91B18A5"/>
          </w:pPr>
          <w:r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A669F38069B4833BB83B26F73EE9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DB1AF-ADB7-49C3-927A-6083738A9DD4}"/>
      </w:docPartPr>
      <w:docPartBody>
        <w:p w:rsidR="00CF2F19" w:rsidRDefault="00CF2F19" w:rsidP="00CF2F19">
          <w:pPr>
            <w:pStyle w:val="9A669F38069B4833BB83B26F73EE9900"/>
          </w:pPr>
          <w:r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A9497D725324A9B8DA91C6B5EE92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A1718-3C61-4D18-A8AC-F5500951AE0E}"/>
      </w:docPartPr>
      <w:docPartBody>
        <w:p w:rsidR="00CF2F19" w:rsidRDefault="00CF2F19" w:rsidP="00CF2F19">
          <w:pPr>
            <w:pStyle w:val="EA9497D725324A9B8DA91C6B5EE92568"/>
          </w:pPr>
          <w:r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97E1B99751D44F6BF90D6C0CA22D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9DAC9-3D3A-45E9-B564-667B78C486C8}"/>
      </w:docPartPr>
      <w:docPartBody>
        <w:p w:rsidR="00CF2F19" w:rsidRDefault="00CF2F19" w:rsidP="00CF2F19">
          <w:pPr>
            <w:pStyle w:val="D97E1B99751D44F6BF90D6C0CA22DD34"/>
          </w:pPr>
          <w:r>
            <w:rPr>
              <w:rStyle w:val="Textodelmarcadordeposici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A45E3"/>
    <w:rsid w:val="00272964"/>
    <w:rsid w:val="002A00F8"/>
    <w:rsid w:val="002C43D3"/>
    <w:rsid w:val="00401A56"/>
    <w:rsid w:val="005023D6"/>
    <w:rsid w:val="005814F5"/>
    <w:rsid w:val="00633AE0"/>
    <w:rsid w:val="006369F6"/>
    <w:rsid w:val="006B5E07"/>
    <w:rsid w:val="007B3A11"/>
    <w:rsid w:val="007F0EB0"/>
    <w:rsid w:val="008506F4"/>
    <w:rsid w:val="008914C7"/>
    <w:rsid w:val="008C045A"/>
    <w:rsid w:val="008C3E2B"/>
    <w:rsid w:val="009910A1"/>
    <w:rsid w:val="00A63B6A"/>
    <w:rsid w:val="00A828C9"/>
    <w:rsid w:val="00AA4803"/>
    <w:rsid w:val="00B336A5"/>
    <w:rsid w:val="00BC598C"/>
    <w:rsid w:val="00C003A2"/>
    <w:rsid w:val="00C72828"/>
    <w:rsid w:val="00CF2F19"/>
    <w:rsid w:val="00D66D7A"/>
    <w:rsid w:val="00D67D5F"/>
    <w:rsid w:val="00DC3912"/>
    <w:rsid w:val="00E7673F"/>
    <w:rsid w:val="00EC3365"/>
    <w:rsid w:val="00ED306F"/>
    <w:rsid w:val="00ED68E7"/>
    <w:rsid w:val="00EE2183"/>
    <w:rsid w:val="00F53981"/>
    <w:rsid w:val="00FB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F2F19"/>
  </w:style>
  <w:style w:type="paragraph" w:customStyle="1" w:styleId="AC0047D6A4F24CB9B820E3A2AAD891CB">
    <w:name w:val="AC0047D6A4F24CB9B820E3A2AAD891CB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971D23FDA29B42DD9CCAE60AFC35509B">
    <w:name w:val="971D23FDA29B42DD9CCAE60AFC35509B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FFEA966CC0A44C9B8C13ADBC13F8CB25">
    <w:name w:val="FFEA966CC0A44C9B8C13ADBC13F8CB25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2EF0AE325E754B40BEAF10EC080F2F07">
    <w:name w:val="2EF0AE325E754B40BEAF10EC080F2F07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5F32F158EF4145568AF8473FC6226376">
    <w:name w:val="5F32F158EF4145568AF8473FC6226376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D0EF090D8C724A89820E000A12CE546B">
    <w:name w:val="D0EF090D8C724A89820E000A12CE546B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2A0E501C6BA34EA7B0D0474DA7303419">
    <w:name w:val="2A0E501C6BA34EA7B0D0474DA7303419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B8DE44DA6D1F48378099764EF0AA5019">
    <w:name w:val="B8DE44DA6D1F48378099764EF0AA5019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4B113FF24C864E56A536151F0F251944">
    <w:name w:val="4B113FF24C864E56A536151F0F251944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EE5532E709094213B32507E8172AD5C4">
    <w:name w:val="EE5532E709094213B32507E8172AD5C4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87C6B20CA15C4451A6C0E6ADA4C30A50">
    <w:name w:val="87C6B20CA15C4451A6C0E6ADA4C30A50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117030A446DB4B69BD6C9F100E2E2D13">
    <w:name w:val="117030A446DB4B69BD6C9F100E2E2D13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40CE7BCDB81049FE9C61581C0A430BF4">
    <w:name w:val="40CE7BCDB81049FE9C61581C0A430BF4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A6B0DF7AA8404CCDA95BD2988699F5AF">
    <w:name w:val="A6B0DF7AA8404CCDA95BD2988699F5AF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0ED771FC55074C45A738412A3A42F3AB">
    <w:name w:val="0ED771FC55074C45A738412A3A42F3AB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ABB4598546CC43B0AB73F704518F2C2E">
    <w:name w:val="ABB4598546CC43B0AB73F704518F2C2E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7ABB24F7A80D44FE9F65C4E1A5F70559">
    <w:name w:val="7ABB24F7A80D44FE9F65C4E1A5F70559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DC3BFD2744294120A2B0C80A0E574BF0">
    <w:name w:val="DC3BFD2744294120A2B0C80A0E574BF0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705BA860ECF647ECA3C7A23F7B7BDEED">
    <w:name w:val="705BA860ECF647ECA3C7A23F7B7BDEED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97EB04BC5ECA433E80554E05C30F4EF8">
    <w:name w:val="97EB04BC5ECA433E80554E05C30F4EF8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BAA4BB74B168415C870FF1EE0113D09E">
    <w:name w:val="BAA4BB74B168415C870FF1EE0113D09E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F4C73BCDF9B7447D8EC10D94FCB2C4C8">
    <w:name w:val="F4C73BCDF9B7447D8EC10D94FCB2C4C8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0E3546064AD04EAAB6F0487DECF81F59">
    <w:name w:val="0E3546064AD04EAAB6F0487DECF81F59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3D0E56E34E364DF39FF8BE6B2CEC2808">
    <w:name w:val="3D0E56E34E364DF39FF8BE6B2CEC2808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EA8B5CC53F114DEE8DFDF5192994BE6F">
    <w:name w:val="EA8B5CC53F114DEE8DFDF5192994BE6F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AE22E4DDD6F94E78B6C005EF41BAF692">
    <w:name w:val="AE22E4DDD6F94E78B6C005EF41BAF692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B452F1C23F844028806361C2A4F38611">
    <w:name w:val="B452F1C23F844028806361C2A4F38611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5985B2B40F824F74A04032049DCBEE73">
    <w:name w:val="5985B2B40F824F74A04032049DCBEE73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B7EF19695E55467982741557173AECBE">
    <w:name w:val="B7EF19695E55467982741557173AECBE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EC6CDEDFD98E4D4581F4091A9188139B">
    <w:name w:val="EC6CDEDFD98E4D4581F4091A9188139B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9DD9D84ED9D74D18AD9B78B5EB725F73">
    <w:name w:val="9DD9D84ED9D74D18AD9B78B5EB725F73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C701894C12F941DD80A4A347286736FF">
    <w:name w:val="C701894C12F941DD80A4A347286736FF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7DF0CE2F85434ED1BE94E0ADC1BE1579">
    <w:name w:val="7DF0CE2F85434ED1BE94E0ADC1BE1579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FAE9931F2559426FA6FE799D6C7EDE32">
    <w:name w:val="FAE9931F2559426FA6FE799D6C7EDE32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376A507C364D4FDFAA7716E4A0EE5879">
    <w:name w:val="376A507C364D4FDFAA7716E4A0EE5879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A99399D0D25245A0A825818737FF5563">
    <w:name w:val="A99399D0D25245A0A825818737FF5563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769AE5427FDE4A20B3BF0CCE1427524B">
    <w:name w:val="769AE5427FDE4A20B3BF0CCE1427524B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6FDAD58F1DB34B97B7D143A0E01B2296">
    <w:name w:val="6FDAD58F1DB34B97B7D143A0E01B2296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C5093C2CC1074B48BBDC78A33F19772E">
    <w:name w:val="C5093C2CC1074B48BBDC78A33F19772E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DF1EF9EEBC2942F3A8ADF1811943349D">
    <w:name w:val="DF1EF9EEBC2942F3A8ADF1811943349D"/>
    <w:rsid w:val="00D66D7A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75EE25D25A144A089ADDC3C00FA7379">
    <w:name w:val="A75EE25D25A144A089ADDC3C00FA7379"/>
    <w:rsid w:val="00C003A2"/>
  </w:style>
  <w:style w:type="paragraph" w:customStyle="1" w:styleId="4690B09B872D45B085E8C7128EB06800">
    <w:name w:val="4690B09B872D45B085E8C7128EB06800"/>
    <w:rsid w:val="00C003A2"/>
  </w:style>
  <w:style w:type="paragraph" w:customStyle="1" w:styleId="EF765323CD484DE3866401127460147D">
    <w:name w:val="EF765323CD484DE3866401127460147D"/>
    <w:rsid w:val="00C003A2"/>
  </w:style>
  <w:style w:type="paragraph" w:customStyle="1" w:styleId="FBDFFFF9DC284EFD8233F57EFCD9A2FC">
    <w:name w:val="FBDFFFF9DC284EFD8233F57EFCD9A2FC"/>
    <w:rsid w:val="00C003A2"/>
  </w:style>
  <w:style w:type="paragraph" w:customStyle="1" w:styleId="9180C937E0E64CCABB67BCCB7E890E04">
    <w:name w:val="9180C937E0E64CCABB67BCCB7E890E04"/>
    <w:rsid w:val="00C003A2"/>
  </w:style>
  <w:style w:type="paragraph" w:customStyle="1" w:styleId="8F0A8C391E5C48989BE06F26B0B33B7D">
    <w:name w:val="8F0A8C391E5C48989BE06F26B0B33B7D"/>
    <w:rsid w:val="00C003A2"/>
  </w:style>
  <w:style w:type="paragraph" w:customStyle="1" w:styleId="61C4280738BF47758FD28E71491E3EFF">
    <w:name w:val="61C4280738BF47758FD28E71491E3EFF"/>
    <w:rsid w:val="00C003A2"/>
  </w:style>
  <w:style w:type="paragraph" w:customStyle="1" w:styleId="C45FD36F08A545278C6BC8753C42F254">
    <w:name w:val="C45FD36F08A545278C6BC8753C42F254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BB916EA14647444687A79E7410B9AAA2">
    <w:name w:val="BB916EA14647444687A79E7410B9AAA2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8FB5EDF1EA174010BBB4E0428AFB79F3">
    <w:name w:val="8FB5EDF1EA174010BBB4E0428AFB79F3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5E2B96F66A2D44F5935CC8BC98175876">
    <w:name w:val="5E2B96F66A2D44F5935CC8BC98175876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2FFB9CD16C6043B6BAB0DDCC1895F8A4">
    <w:name w:val="2FFB9CD16C6043B6BAB0DDCC1895F8A4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A56F569CBB8E49B0B863221906835A4C">
    <w:name w:val="A56F569CBB8E49B0B863221906835A4C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B39536E302B943D398EDB6DECAF2847D">
    <w:name w:val="B39536E302B943D398EDB6DECAF2847D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B070DE5CF96645F89EFB1334EDFAB542">
    <w:name w:val="B070DE5CF96645F89EFB1334EDFAB542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1EFD7686454E43ACBF3039824E35D717">
    <w:name w:val="1EFD7686454E43ACBF3039824E35D717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506CA06ED9FA43E694EDF95E0E126826">
    <w:name w:val="506CA06ED9FA43E694EDF95E0E126826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00B8CCBBF4B2478B959B49908477B5B0">
    <w:name w:val="00B8CCBBF4B2478B959B49908477B5B0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0EA0E3EA4BBA4DCAA54228D939C32C73">
    <w:name w:val="0EA0E3EA4BBA4DCAA54228D939C32C73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D9B9AF60B3EB48288D046F7DFF67D4A6">
    <w:name w:val="D9B9AF60B3EB48288D046F7DFF67D4A6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5FA0DF1CB82247948848EB47E8CC6C28">
    <w:name w:val="5FA0DF1CB82247948848EB47E8CC6C28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167F987E826743138A8D5BBF786279D4">
    <w:name w:val="167F987E826743138A8D5BBF786279D4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BF4EF4F1BD7F49648492C8A14F966F3F">
    <w:name w:val="BF4EF4F1BD7F49648492C8A14F966F3F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ACA66CD7066C407D951E81F001C03B0B">
    <w:name w:val="ACA66CD7066C407D951E81F001C03B0B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9BA0F24EC6814093BA6F2F2B5191254B">
    <w:name w:val="9BA0F24EC6814093BA6F2F2B5191254B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5402C2A2E99947478A3422B4A3C8C955">
    <w:name w:val="5402C2A2E99947478A3422B4A3C8C955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E3773CF1BE804816AD39F9C7D1BBC5B0">
    <w:name w:val="E3773CF1BE804816AD39F9C7D1BBC5B0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22BD4CD5338F40C8B9A5E090F8E31B0C">
    <w:name w:val="22BD4CD5338F40C8B9A5E090F8E31B0C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2EC312A07FA045DC96E17C921FC77254">
    <w:name w:val="2EC312A07FA045DC96E17C921FC77254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C9E02CA901D8449DB238246EE7546196">
    <w:name w:val="C9E02CA901D8449DB238246EE7546196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1F4D1743E8434C87BC550B1BB3BCA527">
    <w:name w:val="1F4D1743E8434C87BC550B1BB3BCA527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03691DD1BEBF47C3A48751C23D29D017">
    <w:name w:val="03691DD1BEBF47C3A48751C23D29D017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F12370127B7C4719934D43AF73275CA5">
    <w:name w:val="F12370127B7C4719934D43AF73275CA5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082078BD50B94765B10B18A38F3A2000">
    <w:name w:val="082078BD50B94765B10B18A38F3A2000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8A59BDDE5D1C4F26B42FBB2BF9716455">
    <w:name w:val="8A59BDDE5D1C4F26B42FBB2BF9716455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B048810678494F6DBDDDB25723136F76">
    <w:name w:val="B048810678494F6DBDDDB25723136F76"/>
    <w:rsid w:val="00FB03E6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7C7A6551B6EF40DCB5E40DF4448030BE">
    <w:name w:val="7C7A6551B6EF40DCB5E40DF4448030BE"/>
    <w:rsid w:val="00B336A5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A9AA8915959A45EC8A891F50DDF0DB0D">
    <w:name w:val="A9AA8915959A45EC8A891F50DDF0DB0D"/>
    <w:rsid w:val="00B336A5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4D2B15012796470DB3F139AD88203195">
    <w:name w:val="4D2B15012796470DB3F139AD88203195"/>
    <w:rsid w:val="00B336A5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83FED0B267BE4F57A33EE223CBCA5162">
    <w:name w:val="83FED0B267BE4F57A33EE223CBCA5162"/>
    <w:rsid w:val="00B336A5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8E77AF14F7AA4E7391E8CECC9A895D9D">
    <w:name w:val="8E77AF14F7AA4E7391E8CECC9A895D9D"/>
    <w:rsid w:val="00B336A5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1303C3BD7A5C4EB6BB71C19AF2FB34E3">
    <w:name w:val="1303C3BD7A5C4EB6BB71C19AF2FB34E3"/>
    <w:rsid w:val="00B336A5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FA5D6244C5984A82B0121B2C8AA7AC62">
    <w:name w:val="FA5D6244C5984A82B0121B2C8AA7AC62"/>
    <w:rsid w:val="00B336A5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DB394083412F488D8F8D80F5AD90495B">
    <w:name w:val="DB394083412F488D8F8D80F5AD90495B"/>
    <w:rsid w:val="00F53981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FBE220440A5C497884991059E76E3A09">
    <w:name w:val="FBE220440A5C497884991059E76E3A09"/>
    <w:rsid w:val="00F53981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0E6FE20C39F44032944E1B0B961AE29F">
    <w:name w:val="0E6FE20C39F44032944E1B0B961AE29F"/>
    <w:rsid w:val="00F53981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6090FF54E6124D4B969823A6CBCD7FD9">
    <w:name w:val="6090FF54E6124D4B969823A6CBCD7FD9"/>
    <w:rsid w:val="00CF2F19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B7A0855F181147DD951E039E4F490435">
    <w:name w:val="B7A0855F181147DD951E039E4F490435"/>
    <w:rsid w:val="00CF2F19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C49B39976ABD4AEBB37F60924DB0701F">
    <w:name w:val="C49B39976ABD4AEBB37F60924DB0701F"/>
    <w:rsid w:val="00CF2F19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309FA145423549D09DBA9D40DFB77B54">
    <w:name w:val="309FA145423549D09DBA9D40DFB77B54"/>
    <w:rsid w:val="00CF2F19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F07E4BABE41A487BB18660C8D91B18A5">
    <w:name w:val="F07E4BABE41A487BB18660C8D91B18A5"/>
    <w:rsid w:val="00CF2F19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9A669F38069B4833BB83B26F73EE9900">
    <w:name w:val="9A669F38069B4833BB83B26F73EE9900"/>
    <w:rsid w:val="00CF2F19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EA9497D725324A9B8DA91C6B5EE92568">
    <w:name w:val="EA9497D725324A9B8DA91C6B5EE92568"/>
    <w:rsid w:val="00CF2F19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  <w:style w:type="paragraph" w:customStyle="1" w:styleId="D97E1B99751D44F6BF90D6C0CA22DD34">
    <w:name w:val="D97E1B99751D44F6BF90D6C0CA22DD34"/>
    <w:rsid w:val="00CF2F19"/>
    <w:pPr>
      <w:spacing w:line="278" w:lineRule="auto"/>
    </w:pPr>
    <w:rPr>
      <w:kern w:val="2"/>
      <w:sz w:val="24"/>
      <w:szCs w:val="24"/>
      <w:lang w:val="es-ES_tradnl" w:eastAsia="es-ES_tradnl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E66A26CD90524E9D692834C4E4764A" ma:contentTypeVersion="17" ma:contentTypeDescription="Crear nuevo documento." ma:contentTypeScope="" ma:versionID="19d3ada3a7e18e26c49c9aa2bf56b8c0">
  <xsd:schema xmlns:xsd="http://www.w3.org/2001/XMLSchema" xmlns:xs="http://www.w3.org/2001/XMLSchema" xmlns:p="http://schemas.microsoft.com/office/2006/metadata/properties" xmlns:ns2="e7b91896-fab3-41a6-bdd6-22cf168a2a78" xmlns:ns3="8dc41f69-37bd-420a-9db1-59fd144e5cf8" targetNamespace="http://schemas.microsoft.com/office/2006/metadata/properties" ma:root="true" ma:fieldsID="e7be054b2ebf2e2921148f6a42bd89d5" ns2:_="" ns3:_="">
    <xsd:import namespace="e7b91896-fab3-41a6-bdd6-22cf168a2a78"/>
    <xsd:import namespace="8dc41f69-37bd-420a-9db1-59fd144e5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91896-fab3-41a6-bdd6-22cf168a2a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c3f6c84-12be-4f31-9cc4-a40dc58830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c41f69-37bd-420a-9db1-59fd144e5cf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db37296c-e3fa-47c7-9f6c-c9cca4d9fa6f}" ma:internalName="TaxCatchAll" ma:showField="CatchAllData" ma:web="8dc41f69-37bd-420a-9db1-59fd144e5c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b91896-fab3-41a6-bdd6-22cf168a2a78">
      <Terms xmlns="http://schemas.microsoft.com/office/infopath/2007/PartnerControls"/>
    </lcf76f155ced4ddcb4097134ff3c332f>
    <TaxCatchAll xmlns="8dc41f69-37bd-420a-9db1-59fd144e5cf8" xsi:nil="true"/>
  </documentManagement>
</p:properties>
</file>

<file path=customXml/itemProps1.xml><?xml version="1.0" encoding="utf-8"?>
<ds:datastoreItem xmlns:ds="http://schemas.openxmlformats.org/officeDocument/2006/customXml" ds:itemID="{C08330E3-A41B-4B99-A734-54B4D2595D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C78603-DC11-4F92-ABE6-1964D69B0DA0}">
  <ds:schemaRefs>
    <ds:schemaRef ds:uri="urn:microsoft-dynamics-nav/reports/Standard_Sales_Quote/1304/"/>
  </ds:schemaRefs>
</ds:datastoreItem>
</file>

<file path=customXml/itemProps3.xml><?xml version="1.0" encoding="utf-8"?>
<ds:datastoreItem xmlns:ds="http://schemas.openxmlformats.org/officeDocument/2006/customXml" ds:itemID="{067A7710-6AF7-4F27-95DB-A9B8F886E87B}"/>
</file>

<file path=customXml/itemProps4.xml><?xml version="1.0" encoding="utf-8"?>
<ds:datastoreItem xmlns:ds="http://schemas.openxmlformats.org/officeDocument/2006/customXml" ds:itemID="{212CD782-4EDA-4B45-B66B-B6B26CADF780}"/>
</file>

<file path=customXml/itemProps5.xml><?xml version="1.0" encoding="utf-8"?>
<ds:datastoreItem xmlns:ds="http://schemas.openxmlformats.org/officeDocument/2006/customXml" ds:itemID="{48B9113B-6F07-409B-9E67-FD139444E71D}"/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29</TotalTime>
  <Pages>1</Pages>
  <Words>115</Words>
  <Characters>635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Joan Perez</cp:lastModifiedBy>
  <cp:revision>9</cp:revision>
  <dcterms:created xsi:type="dcterms:W3CDTF">2018-09-04T12:56:00Z</dcterms:created>
  <dcterms:modified xsi:type="dcterms:W3CDTF">2025-11-13T10:32:00Z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0x01010038E66A26CD90524E9D692834C4E4764A</vt:lpwstr>
  </property>
</Properties>
</file>