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>
        <w:tc>
          <w:tcPr>
            <w:tcW w:w="2500" w:type="pct"/>
          </w:tcPr>
          <w:p w:rsidRPr="00245B0E" w:rsidR="005C273C" w:rsidP="00DB757F" w:rsidRDefault="00D15960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EA7DB8F9-0593-4E5E-A954-A8EF65959C8E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D15960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EA7DB8F9-0593-4E5E-A954-A8EF65959C8E}"/>
                <w:text/>
              </w:sdtPr>
              <w:sdtEndPr/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D15960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EA7DB8F9-0593-4E5E-A954-A8EF65959C8E}"/>
                <w:text/>
              </w:sdtPr>
              <w:sdtEndPr/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D15960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EA7DB8F9-0593-4E5E-A954-A8EF65959C8E}"/>
                <w:text/>
              </w:sdtPr>
              <w:sdtEndPr/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D15960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EA7DB8F9-0593-4E5E-A954-A8EF65959C8E}"/>
                <w:text/>
              </w:sdtPr>
              <w:sdtEndPr/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D15960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EA7DB8F9-0593-4E5E-A954-A8EF65959C8E}"/>
                <w:text/>
              </w:sdtPr>
              <w:sdtEndPr/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D15960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EA7DB8F9-0593-4E5E-A954-A8EF65959C8E}"/>
                <w:text/>
              </w:sdtPr>
              <w:sdtEndPr/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D15960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EA7DB8F9-0593-4E5E-A954-A8EF65959C8E}"/>
                <w:text/>
              </w:sdtPr>
              <w:sdtEndPr/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D15960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EA7DB8F9-0593-4E5E-A954-A8EF65959C8E}"/>
                <w:text/>
              </w:sdtPr>
              <w:sdtEndPr/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D15960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EA7DB8F9-0593-4E5E-A954-A8EF65959C8E}"/>
                <w:text/>
              </w:sdtPr>
              <w:sdtEndPr/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D15960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EA7DB8F9-0593-4E5E-A954-A8EF65959C8E}"/>
                <w:text/>
              </w:sdtPr>
              <w:sdtEndPr/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D15960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EA7DB8F9-0593-4E5E-A954-A8EF65959C8E}"/>
                <w:text/>
              </w:sdtPr>
              <w:sdtEndPr/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D15960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EA7DB8F9-0593-4E5E-A954-A8EF65959C8E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D15960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EA7DB8F9-0593-4E5E-A954-A8EF65959C8E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EA7DB8F9-0593-4E5E-A954-A8EF65959C8E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EA7DB8F9-0593-4E5E-A954-A8EF65959C8E}"/>
              <w:text/>
            </w:sdtPr>
            <w:sdtEndPr/>
            <w:sdtContent>
              <w:p w:rsidRPr="00245B0E" w:rsidR="005C273C" w:rsidP="00DB757F" w:rsidRDefault="005C273C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>
            <w:pPr>
              <w:pStyle w:val="NoSpacing"/>
              <w:jc w:val="right"/>
            </w:pPr>
          </w:p>
        </w:tc>
      </w:tr>
    </w:tbl>
    <w:p w:rsidRPr="000D5A6D" w:rsidR="005C273C" w:rsidP="005C273C" w:rsidRDefault="005C273C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18314D" w:rsidTr="0018314D">
        <w:sdt>
          <w:sdtPr>
            <w:alias w:val="#Nav: /Header/YourReference_Lbl"/>
            <w:tag w:val="#Nav: Standard_Sales_Quote/1304"/>
            <w:id w:val="-405382988"/>
            <w:placeholder>
              <w:docPart w:val="A75EE25D25A144A089ADDC3C00FA7379"/>
            </w:placeholder>
            <w:dataBinding w:prefixMappings="xmlns:ns0='urn:microsoft-dynamics-nav/reports/Standard_Sales_Quote/1304/'" w:xpath="/ns0:NavWordReportXmlPart[1]/ns0:Header[1]/ns0:YourReference_Lbl[1]" w:storeItemID="{EA7DB8F9-0593-4E5E-A954-A8EF65959C8E}"/>
            <w:text/>
          </w:sdtPr>
          <w:sdtContent>
            <w:tc>
              <w:tcPr>
                <w:tcW w:w="1000" w:type="pct"/>
              </w:tcPr>
              <w:p w:rsidRPr="005C273C" w:rsidR="0018314D" w:rsidP="005C273C" w:rsidRDefault="0018314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id w:val="-715965183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QuoteValidToDate_Lbl[1]" w:storeItemID="{EA7DB8F9-0593-4E5E-A954-A8EF65959C8E}"/>
            <w:text/>
            <w:alias w:val="#Nav: /Header/QuoteValidToDate_Lbl"/>
            <w:tag w:val="#Nav: Standard_Sales_Quote/1304"/>
          </w:sdtPr>
          <w:sdtContent>
            <w:tc>
              <w:tcPr>
                <w:tcW w:w="1000" w:type="pct"/>
              </w:tcPr>
              <w:p w:rsidR="0018314D" w:rsidP="005C273C" w:rsidRDefault="0018314D">
                <w:pPr>
                  <w:pStyle w:val="Heading1"/>
                  <w:outlineLvl w:val="0"/>
                </w:pPr>
                <w:proofErr w:type="spellStart"/>
                <w:r>
                  <w:t>QuoteValidToDate_Lbl</w:t>
                </w:r>
                <w:proofErr w:type="spellEnd"/>
              </w:p>
            </w:tc>
          </w:sdtContent>
        </w:sdt>
        <w:sdt>
          <w:sdtPr>
            <w:alias w:val="#Nav: /Header/SalesPerson_Lbl"/>
            <w:tag w:val="#Nav: Standard_Sales_Quote/1304"/>
            <w:id w:val="1186562741"/>
            <w:placeholder>
              <w:docPart w:val="A75EE25D25A144A089ADDC3C00FA7379"/>
            </w:placeholder>
            <w:dataBinding w:prefixMappings="xmlns:ns0='urn:microsoft-dynamics-nav/reports/Standard_Sales_Quote/1304/'" w:xpath="/ns0:NavWordReportXmlPart[1]/ns0:Header[1]/ns0:SalesPerson_Lbl[1]" w:storeItemID="{EA7DB8F9-0593-4E5E-A954-A8EF65959C8E}"/>
            <w:text/>
          </w:sdtPr>
          <w:sdtContent>
            <w:tc>
              <w:tcPr>
                <w:tcW w:w="1000" w:type="pct"/>
              </w:tcPr>
              <w:p w:rsidRPr="005C273C" w:rsidR="0018314D" w:rsidP="005C273C" w:rsidRDefault="0018314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SalesPerson_Lbl</w:t>
                </w:r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4690B09B872D45B085E8C7128EB06800"/>
            </w:placeholder>
            <w:dataBinding w:prefixMappings="xmlns:ns0='urn:microsoft-dynamics-nav/reports/Standard_Sales_Quote/1304/'" w:xpath="/ns0:NavWordReportXmlPart[1]/ns0:Header[1]/ns0:PaymentTermsDescription_Lbl[1]" w:storeItemID="{EA7DB8F9-0593-4E5E-A954-A8EF65959C8E}"/>
            <w:text/>
          </w:sdtPr>
          <w:sdtContent>
            <w:tc>
              <w:tcPr>
                <w:tcW w:w="1000" w:type="pct"/>
              </w:tcPr>
              <w:p w:rsidRPr="005C273C" w:rsidR="0018314D" w:rsidP="005C273C" w:rsidRDefault="0018314D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EF765323CD484DE3866401127460147D"/>
            </w:placeholder>
            <w:dataBinding w:prefixMappings="xmlns:ns0='urn:microsoft-dynamics-nav/reports/Standard_Sales_Quote/1304/'" w:xpath="/ns0:NavWordReportXmlPart[1]/ns0:Header[1]/ns0:ShipmentMethodDescription_Lbl[1]" w:storeItemID="{EA7DB8F9-0593-4E5E-A954-A8EF65959C8E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18314D" w:rsidP="005C273C" w:rsidRDefault="0018314D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18314D" w:rsidTr="0018314D">
        <w:tc>
          <w:tcPr>
            <w:tcW w:w="1000" w:type="pct"/>
          </w:tcPr>
          <w:p w:rsidRPr="00245B0E" w:rsidR="0018314D" w:rsidP="005C273C" w:rsidRDefault="0018314D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FBDFFFF9DC284EFD8233F57EFCD9A2FC"/>
                </w:placeholder>
                <w:dataBinding w:prefixMappings="xmlns:ns0='urn:microsoft-dynamics-nav/reports/Standard_Sales_Quote/1304/'" w:xpath="/ns0:NavWordReportXmlPart[1]/ns0:Header[1]/ns0:YourReference[1]" w:storeItemID="{EA7DB8F9-0593-4E5E-A954-A8EF65959C8E}"/>
                <w:text/>
              </w:sdtPr>
              <w:sdtContent>
                <w:r w:rsidRPr="00245B0E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id w:val="-1651286333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QuoteValidToDate[1]" w:storeItemID="{EA7DB8F9-0593-4E5E-A954-A8EF65959C8E}"/>
            <w:text/>
            <w:alias w:val="#Nav: /Header/QuoteValidToDate"/>
            <w:tag w:val="#Nav: Standard_Sales_Quote/1304"/>
          </w:sdtPr>
          <w:sdtContent>
            <w:tc>
              <w:tcPr>
                <w:tcW w:w="1000" w:type="pct"/>
              </w:tcPr>
              <w:p w:rsidR="0018314D" w:rsidP="005C273C" w:rsidRDefault="0018314D">
                <w:r>
                  <w:t>QuoteValidToDate</w:t>
                </w:r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9180C937E0E64CCABB67BCCB7E890E04"/>
            </w:placeholder>
            <w:dataBinding w:prefixMappings="xmlns:ns0='urn:microsoft-dynamics-nav/reports/Standard_Sales_Quote/1304/'" w:xpath="/ns0:NavWordReportXmlPart[1]/ns0:Header[1]/ns0:SalesPersonName[1]" w:storeItemID="{EA7DB8F9-0593-4E5E-A954-A8EF65959C8E}"/>
            <w:text/>
          </w:sdtPr>
          <w:sdtContent>
            <w:tc>
              <w:tcPr>
                <w:tcW w:w="1000" w:type="pct"/>
              </w:tcPr>
              <w:p w:rsidRPr="00245B0E" w:rsidR="0018314D" w:rsidP="005C273C" w:rsidRDefault="0018314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8F0A8C391E5C48989BE06F26B0B33B7D"/>
            </w:placeholder>
            <w:dataBinding w:prefixMappings="xmlns:ns0='urn:microsoft-dynamics-nav/reports/Standard_Sales_Quote/1304/'" w:xpath="/ns0:NavWordReportXmlPart[1]/ns0:Header[1]/ns0:PaymentTermsDescription[1]" w:storeItemID="{EA7DB8F9-0593-4E5E-A954-A8EF65959C8E}"/>
            <w:text/>
          </w:sdtPr>
          <w:sdtContent>
            <w:tc>
              <w:tcPr>
                <w:tcW w:w="1000" w:type="pct"/>
              </w:tcPr>
              <w:p w:rsidRPr="00245B0E" w:rsidR="0018314D" w:rsidP="005C273C" w:rsidRDefault="0018314D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61C4280738BF47758FD28E71491E3EFF"/>
            </w:placeholder>
            <w:dataBinding w:prefixMappings="xmlns:ns0='urn:microsoft-dynamics-nav/reports/Standard_Sales_Quote/1304/'" w:xpath="/ns0:NavWordReportXmlPart[1]/ns0:Header[1]/ns0:ShipmentMethodDescription[1]" w:storeItemID="{EA7DB8F9-0593-4E5E-A954-A8EF65959C8E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18314D" w:rsidP="005C273C" w:rsidRDefault="0018314D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733121522"/>
        <w15:dataBinding w:prefixMappings="xmlns:ns0='urn:microsoft-dynamics-nav/reports/Standard_Sales_Quote/1304/'" w:xpath="/ns0:NavWordReportXmlPart[1]/ns0:Header[1]/ns0:WorkDescriptionLines" w:storeItemID="{EA7DB8F9-0593-4E5E-A954-A8EF65959C8E}"/>
        <w15:repeatingSection/>
      </w:sdtPr>
      <w:sdtEndPr/>
      <w:sdtContent>
        <w:sdt>
          <w:sdtPr>
            <w:id w:val="1812603702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Quote/1304"/>
                <w:id w:val="-1719576123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EA7DB8F9-0593-4E5E-A954-A8EF65959C8E}"/>
                <w:text/>
              </w:sdtPr>
              <w:sdtEndPr/>
              <w:sdtContent>
                <w:p w:rsidR="005C273C" w:rsidP="0018314D" w:rsidRDefault="007603CA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7603CA" w:rsidP="00212D9D" w:rsidRDefault="007603CA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EA7DB8F9-0593-4E5E-A954-A8EF65959C8E}"/>
            <w:text/>
          </w:sdtPr>
          <w:sdtEndPr/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EA7DB8F9-0593-4E5E-A954-A8EF65959C8E}"/>
            <w:text/>
          </w:sdtPr>
          <w:sdtEndPr/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outlineLvl w:val="0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EA7DB8F9-0593-4E5E-A954-A8EF65959C8E}"/>
            <w:text/>
          </w:sdtPr>
          <w:sdtEndPr/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EA7DB8F9-0593-4E5E-A954-A8EF65959C8E}"/>
            <w:text/>
          </w:sdtPr>
          <w:sdtEndPr/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EA7DB8F9-0593-4E5E-A954-A8EF65959C8E}"/>
            <w:text/>
          </w:sdtPr>
          <w:sdtEndPr/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EA7DB8F9-0593-4E5E-A954-A8EF65959C8E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" w:xpath="/ns0:NavWordReportXmlPart[1]/ns0:Header[1]/ns0:Line" w:storeItemID="{EA7DB8F9-0593-4E5E-A954-A8EF65959C8E}"/>
          <w15:repeatingSection/>
        </w:sdtPr>
        <w:sdtEndPr/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966" w:type="dxa"/>
                      </w:tcPr>
                      <w:p w:rsidRPr="005C273C" w:rsidR="005C273C" w:rsidP="0018314D" w:rsidRDefault="005C273C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2989" w:type="dxa"/>
                      </w:tcPr>
                      <w:p w:rsidRPr="005C273C" w:rsidR="005C273C" w:rsidP="0018314D" w:rsidRDefault="005C273C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D15960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EA7DB8F9-0593-4E5E-A954-A8EF65959C8E}"/>
                        <w:text/>
                      </w:sdtPr>
                      <w:sdtEndPr/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818" w:type="dxa"/>
                      </w:tcPr>
                      <w:p w:rsidRPr="005C273C" w:rsidR="005C273C" w:rsidP="0018314D" w:rsidRDefault="005C273C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1393" w:type="dxa"/>
                      </w:tcPr>
                      <w:p w:rsidRPr="005C273C" w:rsidR="005C273C" w:rsidP="0018314D" w:rsidRDefault="005C273C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734" w:type="dxa"/>
                      </w:tcPr>
                      <w:p w:rsidRPr="005C273C" w:rsidR="005C273C" w:rsidP="0018314D" w:rsidRDefault="005C273C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5C273C" w:rsidR="005C273C" w:rsidP="0018314D" w:rsidRDefault="005C273C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18314D" w:rsidRDefault="005C273C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" w:xpath="/ns0:NavWordReportXmlPart[1]/ns0:Header[1]/ns0:ReportTotalsLine" w:storeItemID="{EA7DB8F9-0593-4E5E-A954-A8EF65959C8E}"/>
          <w15:repeatingSection/>
        </w:sdtPr>
        <w:sdtEndPr/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18314D" w:rsidRDefault="005C273C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EA7DB8F9-0593-4E5E-A954-A8EF65959C8E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18314D" w:rsidRDefault="005C273C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tr w:rsidRPr="005C273C" w:rsidR="005C273C" w:rsidTr="00207B33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EA7DB8F9-0593-4E5E-A954-A8EF65959C8E}"/>
            <w:text/>
          </w:sdtPr>
          <w:sdtEndPr>
            <w:rPr>
              <w:rStyle w:val="Strong"/>
            </w:rPr>
          </w:sdtEnd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EA7DB8F9-0593-4E5E-A954-A8EF65959C8E}"/>
            <w:text/>
          </w:sdtPr>
          <w:sdtEndPr>
            <w:rPr>
              <w:rStyle w:val="Strong"/>
            </w:rPr>
          </w:sdtEnd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5960" w:rsidP="00E40C63" w:rsidRDefault="00D15960">
      <w:pPr>
        <w:spacing w:after="0"/>
      </w:pPr>
      <w:r>
        <w:separator/>
      </w:r>
    </w:p>
  </w:endnote>
  <w:endnote w:type="continuationSeparator" w:id="0">
    <w:p w:rsidR="00D15960" w:rsidP="00E40C63" w:rsidRDefault="00D159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EA7DB8F9-0593-4E5E-A954-A8EF65959C8E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EA7DB8F9-0593-4E5E-A954-A8EF65959C8E}"/>
            <w:text/>
          </w:sdtPr>
          <w:sdtEndPr/>
          <w:sdtContent>
            <w:p w:rsidR="005C273C" w:rsidP="005C273C" w:rsidRDefault="005C273C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EA7DB8F9-0593-4E5E-A954-A8EF65959C8E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EA7DB8F9-0593-4E5E-A954-A8EF65959C8E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EA7DB8F9-0593-4E5E-A954-A8EF65959C8E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EA7DB8F9-0593-4E5E-A954-A8EF65959C8E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EA7DB8F9-0593-4E5E-A954-A8EF65959C8E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EA7DB8F9-0593-4E5E-A954-A8EF65959C8E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EA7DB8F9-0593-4E5E-A954-A8EF65959C8E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EA7DB8F9-0593-4E5E-A954-A8EF65959C8E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5960" w:rsidP="00E40C63" w:rsidRDefault="00D15960">
      <w:pPr>
        <w:spacing w:after="0"/>
      </w:pPr>
      <w:r>
        <w:separator/>
      </w:r>
    </w:p>
  </w:footnote>
  <w:footnote w:type="continuationSeparator" w:id="0">
    <w:p w:rsidR="00D15960" w:rsidP="00E40C63" w:rsidRDefault="00D159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D15960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EA7DB8F9-0593-4E5E-A954-A8EF65959C8E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EA7DB8F9-0593-4E5E-A954-A8EF65959C8E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D15960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EA7DB8F9-0593-4E5E-A954-A8EF65959C8E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D15960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EA7DB8F9-0593-4E5E-A954-A8EF65959C8E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>
      <w:tc>
        <w:tcPr>
          <w:tcW w:w="2500" w:type="pct"/>
        </w:tcPr>
        <w:p w:rsidRPr="00E111C4" w:rsidR="005C273C" w:rsidP="005C273C" w:rsidRDefault="00D15960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EA7DB8F9-0593-4E5E-A954-A8EF65959C8E}"/>
              <w:text/>
            </w:sdtPr>
            <w:sdtEndPr/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EA7DB8F9-0593-4E5E-A954-A8EF65959C8E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D15960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EA7DB8F9-0593-4E5E-A954-A8EF65959C8E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D15960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EA7DB8F9-0593-4E5E-A954-A8EF65959C8E}"/>
              <w:text/>
            </w:sdtPr>
            <w:sdtEndPr/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8314D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8314D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D15960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EA7DB8F9-0593-4E5E-A954-A8EF65959C8E}"/>
              <w:picture/>
            </w:sdtPr>
            <w:sdtEndPr/>
            <w:sdtContent>
              <w:r w:rsidR="005C273C">
                <w:rPr>
                  <w:noProof/>
                </w:rPr>
                <w:drawing>
                  <wp:inline distT="0" distB="0" distL="0" distR="0" wp14:anchorId="0461A57A" wp14:editId="3115E1B5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B1B87"/>
    <w:rsid w:val="000D5A6D"/>
    <w:rsid w:val="000E071F"/>
    <w:rsid w:val="00103846"/>
    <w:rsid w:val="0011793B"/>
    <w:rsid w:val="00126D5A"/>
    <w:rsid w:val="001307AA"/>
    <w:rsid w:val="00134A71"/>
    <w:rsid w:val="00151C73"/>
    <w:rsid w:val="001621D9"/>
    <w:rsid w:val="0018314D"/>
    <w:rsid w:val="001B793C"/>
    <w:rsid w:val="001D1CE2"/>
    <w:rsid w:val="001D6807"/>
    <w:rsid w:val="0020108A"/>
    <w:rsid w:val="00207B33"/>
    <w:rsid w:val="00212D9D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62034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9697B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3C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14278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15960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53AC6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9afd8ea4ed604fd7" Type="http://schemas.openxmlformats.org/officeDocument/2006/relationships/customXml" Target="/customXML/item3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D35C3-C010-4CB0-BB81-427414E83B45}"/>
      </w:docPartPr>
      <w:docPartBody>
        <w:p w:rsidR="00633AE0" w:rsidRDefault="005814F5">
          <w:r w:rsidRPr="00B65CD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09DE4-7473-4C9B-AB44-523F014F7E31}"/>
      </w:docPartPr>
      <w:docPartBody>
        <w:p w:rsidR="00C003A2" w:rsidRDefault="002C43D3">
          <w:r w:rsidRPr="002E305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75EE25D25A144A089ADDC3C00FA7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A8880-ED87-4E8D-BD7C-44BBF827A478}"/>
      </w:docPartPr>
      <w:docPartBody>
        <w:p w:rsidR="00000000" w:rsidRDefault="00C003A2" w:rsidP="00C003A2">
          <w:pPr>
            <w:pStyle w:val="A75EE25D25A144A089ADDC3C00FA7379"/>
          </w:pPr>
          <w:r w:rsidRPr="00B65CD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90B09B872D45B085E8C7128EB06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5A2B1-FF28-4296-B2A7-7BF971E15412}"/>
      </w:docPartPr>
      <w:docPartBody>
        <w:p w:rsidR="00000000" w:rsidRDefault="00C003A2" w:rsidP="00C003A2">
          <w:pPr>
            <w:pStyle w:val="4690B09B872D45B085E8C7128EB068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765323CD484DE38664011274601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91C47-5BA1-4A97-A10D-3504919887FF}"/>
      </w:docPartPr>
      <w:docPartBody>
        <w:p w:rsidR="00000000" w:rsidRDefault="00C003A2" w:rsidP="00C003A2">
          <w:pPr>
            <w:pStyle w:val="EF765323CD484DE3866401127460147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DFFFF9DC284EFD8233F57EFCD9A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F3E1E-4722-4A83-AE1C-5A4D9A03A25F}"/>
      </w:docPartPr>
      <w:docPartBody>
        <w:p w:rsidR="00000000" w:rsidRDefault="00C003A2" w:rsidP="00C003A2">
          <w:pPr>
            <w:pStyle w:val="FBDFFFF9DC284EFD8233F57EFCD9A2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180C937E0E64CCABB67BCCB7E890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B662E-26DA-42E8-B9C2-DF9B75E5EC0B}"/>
      </w:docPartPr>
      <w:docPartBody>
        <w:p w:rsidR="00000000" w:rsidRDefault="00C003A2" w:rsidP="00C003A2">
          <w:pPr>
            <w:pStyle w:val="9180C937E0E64CCABB67BCCB7E890E0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0A8C391E5C48989BE06F26B0B33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CD1E-E357-4F64-9F31-668E38D69EF0}"/>
      </w:docPartPr>
      <w:docPartBody>
        <w:p w:rsidR="00000000" w:rsidRDefault="00C003A2" w:rsidP="00C003A2">
          <w:pPr>
            <w:pStyle w:val="8F0A8C391E5C48989BE06F26B0B33B7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C4280738BF47758FD28E71491E3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68DF8-EBB0-490F-B3A8-9F63E4E53350}"/>
      </w:docPartPr>
      <w:docPartBody>
        <w:p w:rsidR="00000000" w:rsidRDefault="00C003A2" w:rsidP="00C003A2">
          <w:pPr>
            <w:pStyle w:val="61C4280738BF47758FD28E71491E3EF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97B82-5A53-4422-B7F6-F6516F64BCD2}"/>
      </w:docPartPr>
      <w:docPartBody>
        <w:p w:rsidR="00000000" w:rsidRDefault="00C003A2">
          <w:r w:rsidRPr="00E500D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72964"/>
    <w:rsid w:val="002A00F8"/>
    <w:rsid w:val="002C43D3"/>
    <w:rsid w:val="00401A56"/>
    <w:rsid w:val="005814F5"/>
    <w:rsid w:val="00633AE0"/>
    <w:rsid w:val="007B3A11"/>
    <w:rsid w:val="007F0EB0"/>
    <w:rsid w:val="008506F4"/>
    <w:rsid w:val="008C045A"/>
    <w:rsid w:val="008C3E2B"/>
    <w:rsid w:val="00AA4803"/>
    <w:rsid w:val="00BC598C"/>
    <w:rsid w:val="00C003A2"/>
    <w:rsid w:val="00C72828"/>
    <w:rsid w:val="00D67D5F"/>
    <w:rsid w:val="00E7673F"/>
    <w:rsid w:val="00ED68E7"/>
    <w:rsid w:val="00EE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3A2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75EE25D25A144A089ADDC3C00FA7379">
    <w:name w:val="A75EE25D25A144A089ADDC3C00FA7379"/>
    <w:rsid w:val="00C003A2"/>
  </w:style>
  <w:style w:type="paragraph" w:customStyle="1" w:styleId="4690B09B872D45B085E8C7128EB06800">
    <w:name w:val="4690B09B872D45B085E8C7128EB06800"/>
    <w:rsid w:val="00C003A2"/>
  </w:style>
  <w:style w:type="paragraph" w:customStyle="1" w:styleId="EF765323CD484DE3866401127460147D">
    <w:name w:val="EF765323CD484DE3866401127460147D"/>
    <w:rsid w:val="00C003A2"/>
  </w:style>
  <w:style w:type="paragraph" w:customStyle="1" w:styleId="FBDFFFF9DC284EFD8233F57EFCD9A2FC">
    <w:name w:val="FBDFFFF9DC284EFD8233F57EFCD9A2FC"/>
    <w:rsid w:val="00C003A2"/>
  </w:style>
  <w:style w:type="paragraph" w:customStyle="1" w:styleId="9180C937E0E64CCABB67BCCB7E890E04">
    <w:name w:val="9180C937E0E64CCABB67BCCB7E890E04"/>
    <w:rsid w:val="00C003A2"/>
  </w:style>
  <w:style w:type="paragraph" w:customStyle="1" w:styleId="8F0A8C391E5C48989BE06F26B0B33B7D">
    <w:name w:val="8F0A8C391E5C48989BE06F26B0B33B7D"/>
    <w:rsid w:val="00C003A2"/>
  </w:style>
  <w:style w:type="paragraph" w:customStyle="1" w:styleId="61C4280738BF47758FD28E71491E3EFF">
    <w:name w:val="61C4280738BF47758FD28E71491E3EFF"/>
    <w:rsid w:val="00C003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E66A26CD90524E9D692834C4E4764A" ma:contentTypeVersion="17" ma:contentTypeDescription="Crear nuevo documento." ma:contentTypeScope="" ma:versionID="19d3ada3a7e18e26c49c9aa2bf56b8c0">
  <xsd:schema xmlns:xsd="http://www.w3.org/2001/XMLSchema" xmlns:xs="http://www.w3.org/2001/XMLSchema" xmlns:p="http://schemas.microsoft.com/office/2006/metadata/properties" xmlns:ns2="e7b91896-fab3-41a6-bdd6-22cf168a2a78" xmlns:ns3="8dc41f69-37bd-420a-9db1-59fd144e5cf8" targetNamespace="http://schemas.microsoft.com/office/2006/metadata/properties" ma:root="true" ma:fieldsID="e7be054b2ebf2e2921148f6a42bd89d5" ns2:_="" ns3:_="">
    <xsd:import namespace="e7b91896-fab3-41a6-bdd6-22cf168a2a78"/>
    <xsd:import namespace="8dc41f69-37bd-420a-9db1-59fd144e5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91896-fab3-41a6-bdd6-22cf168a2a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c3f6c84-12be-4f31-9cc4-a40dc58830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c41f69-37bd-420a-9db1-59fd144e5cf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b37296c-e3fa-47c7-9f6c-c9cca4d9fa6f}" ma:internalName="TaxCatchAll" ma:showField="CatchAllData" ma:web="8dc41f69-37bd-420a-9db1-59fd144e5c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b91896-fab3-41a6-bdd6-22cf168a2a78">
      <Terms xmlns="http://schemas.microsoft.com/office/infopath/2007/PartnerControls"/>
    </lcf76f155ced4ddcb4097134ff3c332f>
    <TaxCatchAll xmlns="8dc41f69-37bd-420a-9db1-59fd144e5cf8" xsi:nil="true"/>
  </documentManagement>
</p:properties>
</file>

<file path=customXml/itemProps1.xml><?xml version="1.0" encoding="utf-8"?>
<ds:datastoreItem xmlns:ds="http://schemas.openxmlformats.org/officeDocument/2006/customXml" ds:itemID="{35E77D62-3EB0-4A34-9D2A-99DA19654177}"/>
</file>

<file path=customXml/itemProps2.xml><?xml version="1.0" encoding="utf-8"?>
<ds:datastoreItem xmlns:ds="http://schemas.openxmlformats.org/officeDocument/2006/customXml" ds:itemID="{C08330E3-A41B-4B99-A734-54B4D2595D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4E26E8-DCF5-42B4-9D32-0CB6B1744679}"/>
</file>

<file path=customXml/itemProps4.xml><?xml version="1.0" encoding="utf-8"?>
<ds:datastoreItem xmlns:ds="http://schemas.openxmlformats.org/officeDocument/2006/customXml" ds:itemID="{B470C754-5582-43CA-B5A2-0C5B50C0C11E}"/>
</file>

<file path=customXml/itemProps5.xml><?xml version="1.0" encoding="utf-8"?>
<ds:datastoreItem xmlns:ds="http://schemas.openxmlformats.org/officeDocument/2006/customXml" ds:itemID="{4193797E-3297-457A-A1BE-D875EFCB18AF}"/>
</file>

<file path=docProps/app.xml><?xml version="1.0" encoding="utf-8"?>
<ap:Properties xmlns:vt="http://schemas.openxmlformats.org/officeDocument/2006/docPropsVTypes" xmlns:ap="http://schemas.openxmlformats.org/officeDocument/2006/extended-properties">
  <ap:Template>Simplified Sales Document.dotx</ap:Template>
  <ap:TotalTime>0</ap:TotalTime>
  <ap:Pages>0</ap:Pages>
  <ap:Words>147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2018-09-04T12:56:02Z</dcterms:created>
  <dcterms:modified xsi:type="dcterms:W3CDTF">2018-09-04T12:56:02Z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0x01010038E66A26CD90524E9D692834C4E4764A</vt:lpwstr>
  </property>
</Properties>
</file>